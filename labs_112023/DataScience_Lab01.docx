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racle Sans" w:hAnsi="Oracle Sans"/>
          <w:b w:val="0"/>
          <w:kern w:val="0"/>
          <w:sz w:val="22"/>
        </w:rPr>
        <w:id w:val="237911597"/>
        <w:docPartObj>
          <w:docPartGallery w:val="Cover Pages"/>
          <w:docPartUnique/>
        </w:docPartObj>
      </w:sdtPr>
      <w:sdtContent>
        <w:p w14:paraId="3539C1EE" w14:textId="13CE9538" w:rsidR="002B4A0B" w:rsidRDefault="00000000" w:rsidP="0052692C">
          <w:pPr>
            <w:pStyle w:val="ChapterTitle"/>
          </w:pPr>
          <w:r>
            <w:fldChar w:fldCharType="begin"/>
          </w:r>
          <w:r>
            <w:instrText>Title</w:instrText>
          </w:r>
          <w:r>
            <w:fldChar w:fldCharType="separate"/>
          </w:r>
          <w:r w:rsidR="00680BEA">
            <w:t xml:space="preserve">Workspace Design and Setup: </w:t>
          </w:r>
          <w:r w:rsidR="00885A6E">
            <w:t>D</w:t>
          </w:r>
          <w:r w:rsidR="00680BEA">
            <w:t>ata</w:t>
          </w:r>
          <w:r w:rsidR="00885A6E">
            <w:t xml:space="preserve"> S</w:t>
          </w:r>
          <w:r w:rsidR="00680BEA">
            <w:t xml:space="preserve">cience </w:t>
          </w:r>
          <w:r w:rsidR="00B77287">
            <w:t>P</w:t>
          </w:r>
          <w:r w:rsidR="00680BEA">
            <w:t xml:space="preserve">roject &amp; </w:t>
          </w:r>
          <w:r w:rsidR="00B77287">
            <w:t>N</w:t>
          </w:r>
          <w:r w:rsidR="00680BEA">
            <w:t>otebooks</w:t>
          </w:r>
          <w:r>
            <w:fldChar w:fldCharType="end"/>
          </w:r>
        </w:p>
        <w:p w14:paraId="03D1A6EC" w14:textId="59058586" w:rsidR="008D5524" w:rsidRDefault="001E6F3C" w:rsidP="006C5369">
          <w:pPr>
            <w:pStyle w:val="ChapterSubtitle"/>
          </w:pPr>
          <w:r>
            <w:t>Lab</w:t>
          </w:r>
          <w:r w:rsidR="00885A6E">
            <w:t xml:space="preserve"> </w:t>
          </w:r>
          <w:r w:rsidR="00680BEA">
            <w:t>01-1</w:t>
          </w:r>
          <w:r w:rsidR="00182E32">
            <w:t xml:space="preserve"> Practices</w:t>
          </w:r>
        </w:p>
        <w:p w14:paraId="159E2B08" w14:textId="713D7AE5" w:rsidR="00680BEA" w:rsidRPr="008D5524" w:rsidRDefault="00680BEA" w:rsidP="006C5369">
          <w:pPr>
            <w:pStyle w:val="ChapterSubtitle"/>
          </w:pPr>
          <w:r>
            <w:t xml:space="preserve">Estimated Time: 30 </w:t>
          </w:r>
          <w:proofErr w:type="gramStart"/>
          <w:r>
            <w:t>mins</w:t>
          </w:r>
          <w:proofErr w:type="gramEnd"/>
        </w:p>
        <w:p w14:paraId="1CFD6EF3" w14:textId="77777777" w:rsidR="00306F88" w:rsidRDefault="00306F88"/>
        <w:p w14:paraId="41961121" w14:textId="77777777" w:rsidR="00306F88" w:rsidRDefault="00306F88"/>
        <w:p w14:paraId="351C0950" w14:textId="77777777" w:rsidR="00306F88" w:rsidRDefault="00306F88"/>
        <w:p w14:paraId="0F9E123D" w14:textId="77777777" w:rsidR="00306F88" w:rsidRDefault="00306F88"/>
        <w:p w14:paraId="3E2E6F46" w14:textId="77777777" w:rsidR="00306F88" w:rsidRDefault="00306F88"/>
        <w:p w14:paraId="166FA45A" w14:textId="77777777" w:rsidR="002B4A0B" w:rsidRPr="008D5524" w:rsidRDefault="002B4A0B">
          <w:r>
            <w:br w:type="page"/>
          </w:r>
        </w:p>
      </w:sdtContent>
    </w:sdt>
    <w:p w14:paraId="5400D4F4" w14:textId="77777777" w:rsidR="006779E4" w:rsidRDefault="006779E4" w:rsidP="006779E4">
      <w:pPr>
        <w:pStyle w:val="PageTitle"/>
      </w:pPr>
      <w:r w:rsidRPr="006779E4">
        <w:lastRenderedPageBreak/>
        <w:t>Setup Instructions</w:t>
      </w:r>
      <w:r>
        <w:t xml:space="preserve"> for </w:t>
      </w:r>
      <w:r w:rsidR="00F16F1D">
        <w:t xml:space="preserve">the </w:t>
      </w:r>
      <w:r>
        <w:t>Lab</w:t>
      </w:r>
    </w:p>
    <w:p w14:paraId="696E755D" w14:textId="01704C91" w:rsidR="00680BEA" w:rsidRDefault="00680BEA" w:rsidP="00680BEA">
      <w:pPr>
        <w:pStyle w:val="BodyText"/>
      </w:pPr>
      <w:r>
        <w:t xml:space="preserve">In this practice </w:t>
      </w:r>
      <w:r w:rsidR="00E9781C">
        <w:t xml:space="preserve">an environment is pre-created to work with labs. </w:t>
      </w:r>
      <w:r>
        <w:t>This includes</w:t>
      </w:r>
      <w:r w:rsidR="00A3042E">
        <w:t>:</w:t>
      </w:r>
    </w:p>
    <w:p w14:paraId="4D996B4B" w14:textId="04D02FF8" w:rsidR="00680BEA" w:rsidRDefault="00680BEA" w:rsidP="00680BEA">
      <w:pPr>
        <w:pStyle w:val="ListNumber"/>
      </w:pPr>
      <w:r>
        <w:t>Creat</w:t>
      </w:r>
      <w:r w:rsidR="00524873">
        <w:t>ing</w:t>
      </w:r>
      <w:r w:rsidR="00A3042E">
        <w:t xml:space="preserve"> a</w:t>
      </w:r>
      <w:r>
        <w:t xml:space="preserve"> User </w:t>
      </w:r>
    </w:p>
    <w:p w14:paraId="11B5F56A" w14:textId="77777777" w:rsidR="00680BEA" w:rsidRDefault="00680BEA" w:rsidP="00680BEA">
      <w:pPr>
        <w:pStyle w:val="ListNumber"/>
      </w:pPr>
      <w:r>
        <w:t>Adding User to a User Group</w:t>
      </w:r>
    </w:p>
    <w:p w14:paraId="0C949CD5" w14:textId="77777777" w:rsidR="00680BEA" w:rsidRDefault="00680BEA" w:rsidP="00680BEA">
      <w:pPr>
        <w:pStyle w:val="ListNumber"/>
      </w:pPr>
      <w:r>
        <w:t>Creation of Dynamic Group</w:t>
      </w:r>
    </w:p>
    <w:p w14:paraId="3C514922" w14:textId="77777777" w:rsidR="00680BEA" w:rsidRDefault="00680BEA" w:rsidP="00680BEA">
      <w:pPr>
        <w:pStyle w:val="ListNumber"/>
      </w:pPr>
      <w:r>
        <w:t>Creation of Policies that allows User Groups and Dynamic Groups permissions to conduct operations in a tenancy, usually a user compartment.</w:t>
      </w:r>
    </w:p>
    <w:p w14:paraId="156F6835" w14:textId="4070075E" w:rsidR="00680BEA" w:rsidRDefault="00680BEA" w:rsidP="00680BEA">
      <w:pPr>
        <w:pStyle w:val="BodyText"/>
      </w:pPr>
      <w:r w:rsidRPr="00E9781C">
        <w:rPr>
          <w:b/>
          <w:bCs/>
        </w:rPr>
        <w:t>The following setup is already done for you</w:t>
      </w:r>
      <w:r w:rsidR="00A3042E" w:rsidRPr="00E9781C">
        <w:rPr>
          <w:b/>
          <w:bCs/>
        </w:rPr>
        <w:t>.</w:t>
      </w:r>
      <w:r w:rsidR="00A3042E">
        <w:t xml:space="preserve"> </w:t>
      </w:r>
      <w:r>
        <w:t xml:space="preserve">You may read through it to familiarize with the required </w:t>
      </w:r>
      <w:r w:rsidR="00A3042E">
        <w:t>setup</w:t>
      </w:r>
      <w:r>
        <w:t>.</w:t>
      </w:r>
    </w:p>
    <w:p w14:paraId="0567ED56" w14:textId="2A20F41B" w:rsidR="00680BEA" w:rsidRDefault="00680BEA" w:rsidP="00524873">
      <w:pPr>
        <w:pStyle w:val="Subheading"/>
      </w:pPr>
      <w:r w:rsidRPr="00A221A8">
        <w:t>Creat</w:t>
      </w:r>
      <w:r w:rsidR="00524873">
        <w:t>ing</w:t>
      </w:r>
      <w:r w:rsidRPr="00A221A8">
        <w:t xml:space="preserve"> </w:t>
      </w:r>
      <w:r>
        <w:t>a User</w:t>
      </w:r>
    </w:p>
    <w:p w14:paraId="7F08A872" w14:textId="45A90B2A" w:rsidR="00680BEA" w:rsidRDefault="00524873" w:rsidP="00A3042E">
      <w:pPr>
        <w:pStyle w:val="ListNumber"/>
        <w:numPr>
          <w:ilvl w:val="1"/>
          <w:numId w:val="32"/>
        </w:numPr>
      </w:pPr>
      <w:r>
        <w:t>From the</w:t>
      </w:r>
      <w:r w:rsidR="00680BEA">
        <w:t xml:space="preserve"> </w:t>
      </w:r>
      <w:r w:rsidR="00A97F6B" w:rsidRPr="00524873">
        <w:t>Navigation Menu</w:t>
      </w:r>
      <w:r>
        <w:rPr>
          <w:b/>
          <w:bCs/>
        </w:rPr>
        <w:t xml:space="preserve">, </w:t>
      </w:r>
      <w:r w:rsidR="00C459A0">
        <w:t xml:space="preserve">click </w:t>
      </w:r>
      <w:r w:rsidR="00C459A0" w:rsidRPr="00C459A0">
        <w:rPr>
          <w:b/>
          <w:bCs/>
        </w:rPr>
        <w:t>Identity</w:t>
      </w:r>
      <w:r w:rsidR="00C459A0">
        <w:t xml:space="preserve"> under </w:t>
      </w:r>
      <w:r w:rsidR="00680BEA" w:rsidRPr="00C459A0">
        <w:t>Identity &amp; Security</w:t>
      </w:r>
      <w:r w:rsidR="00680BEA">
        <w:t>.</w:t>
      </w:r>
    </w:p>
    <w:p w14:paraId="66FB3D05" w14:textId="3DEF320F" w:rsidR="00680BEA" w:rsidRPr="008029E3" w:rsidRDefault="00680BEA" w:rsidP="00A3042E">
      <w:pPr>
        <w:pStyle w:val="ListNumber"/>
        <w:numPr>
          <w:ilvl w:val="1"/>
          <w:numId w:val="32"/>
        </w:numPr>
      </w:pPr>
      <w:r w:rsidRPr="008029E3">
        <w:t>Click</w:t>
      </w:r>
      <w:r w:rsidR="00A97F6B" w:rsidRPr="00A3042E">
        <w:rPr>
          <w:b/>
          <w:bCs/>
        </w:rPr>
        <w:t xml:space="preserve"> Users</w:t>
      </w:r>
      <w:r w:rsidRPr="008029E3">
        <w:t>.</w:t>
      </w:r>
    </w:p>
    <w:p w14:paraId="4F60E665" w14:textId="3D45D1D6" w:rsidR="00680BEA" w:rsidRDefault="00A025EE" w:rsidP="00A3042E">
      <w:pPr>
        <w:pStyle w:val="ListNumber"/>
        <w:numPr>
          <w:ilvl w:val="1"/>
          <w:numId w:val="32"/>
        </w:numPr>
      </w:pPr>
      <w:r>
        <w:t>Fill out the dialog bo</w:t>
      </w:r>
      <w:r w:rsidR="00A7041F">
        <w:t xml:space="preserve">x </w:t>
      </w:r>
      <w:r w:rsidR="00A7041F" w:rsidRPr="00824CC3">
        <w:t>with the following details</w:t>
      </w:r>
      <w:r w:rsidR="00DF7AAA">
        <w:t>:</w:t>
      </w:r>
    </w:p>
    <w:p w14:paraId="52CB87EC" w14:textId="51B47717" w:rsidR="00DF7AAA" w:rsidRDefault="00DF7AAA" w:rsidP="00524873">
      <w:pPr>
        <w:pStyle w:val="ListBullet"/>
        <w:tabs>
          <w:tab w:val="clear" w:pos="864"/>
          <w:tab w:val="num" w:pos="1152"/>
        </w:tabs>
        <w:ind w:left="1152"/>
      </w:pPr>
      <w:r w:rsidRPr="00A025EE">
        <w:rPr>
          <w:b/>
          <w:bCs/>
        </w:rPr>
        <w:t>Name</w:t>
      </w:r>
      <w:r w:rsidR="00A025EE">
        <w:t>: Provide a name</w:t>
      </w:r>
    </w:p>
    <w:p w14:paraId="3A2A8B66" w14:textId="431146FD" w:rsidR="00DF7AAA" w:rsidRPr="00A025EE" w:rsidRDefault="00A025EE" w:rsidP="00524873">
      <w:pPr>
        <w:pStyle w:val="ListBullet"/>
        <w:tabs>
          <w:tab w:val="clear" w:pos="864"/>
          <w:tab w:val="num" w:pos="1152"/>
        </w:tabs>
        <w:ind w:left="1152"/>
        <w:rPr>
          <w:b/>
          <w:bCs/>
        </w:rPr>
      </w:pPr>
      <w:r>
        <w:rPr>
          <w:b/>
          <w:bCs/>
        </w:rPr>
        <w:t xml:space="preserve">Description: </w:t>
      </w:r>
      <w:r>
        <w:t>Provide a suitable description</w:t>
      </w:r>
    </w:p>
    <w:p w14:paraId="0DE09E5A" w14:textId="247F17D4" w:rsidR="00DF7AAA" w:rsidRDefault="00DF7AAA" w:rsidP="00524873">
      <w:pPr>
        <w:pStyle w:val="ListBullet"/>
        <w:tabs>
          <w:tab w:val="clear" w:pos="864"/>
          <w:tab w:val="num" w:pos="1152"/>
        </w:tabs>
        <w:ind w:left="1152"/>
      </w:pPr>
      <w:r w:rsidRPr="00A025EE">
        <w:rPr>
          <w:b/>
          <w:bCs/>
        </w:rPr>
        <w:t>Email</w:t>
      </w:r>
      <w:r w:rsidR="00A025EE">
        <w:t>: Optional</w:t>
      </w:r>
    </w:p>
    <w:p w14:paraId="301F0FC8" w14:textId="77777777" w:rsidR="00A025EE" w:rsidRDefault="00A025EE" w:rsidP="00A025EE">
      <w:pPr>
        <w:pStyle w:val="ListBullet"/>
        <w:tabs>
          <w:tab w:val="clear" w:pos="864"/>
          <w:tab w:val="num" w:pos="1152"/>
        </w:tabs>
        <w:ind w:left="1152"/>
      </w:pPr>
      <w:r w:rsidRPr="00A025EE">
        <w:rPr>
          <w:b/>
          <w:bCs/>
        </w:rPr>
        <w:t>Confirm Email</w:t>
      </w:r>
      <w:r w:rsidRPr="00A025EE">
        <w:t>:</w:t>
      </w:r>
      <w:r>
        <w:t xml:space="preserve"> Provide the same email </w:t>
      </w:r>
      <w:proofErr w:type="gramStart"/>
      <w:r>
        <w:t>id</w:t>
      </w:r>
      <w:proofErr w:type="gramEnd"/>
    </w:p>
    <w:p w14:paraId="53739B04" w14:textId="529B6FDB" w:rsidR="00680BEA" w:rsidRDefault="00DF7AAA" w:rsidP="00A025EE">
      <w:pPr>
        <w:pStyle w:val="ListBullet"/>
        <w:tabs>
          <w:tab w:val="clear" w:pos="864"/>
          <w:tab w:val="num" w:pos="1152"/>
        </w:tabs>
        <w:ind w:left="1152"/>
      </w:pPr>
      <w:r>
        <w:t xml:space="preserve">Click </w:t>
      </w:r>
      <w:r w:rsidRPr="00A025EE">
        <w:rPr>
          <w:b/>
          <w:bCs/>
        </w:rPr>
        <w:t>Create</w:t>
      </w:r>
      <w:r w:rsidR="00524873" w:rsidRPr="00A025EE">
        <w:rPr>
          <w:b/>
          <w:bCs/>
        </w:rPr>
        <w:t>.</w:t>
      </w:r>
    </w:p>
    <w:p w14:paraId="70CDB999" w14:textId="033673FB" w:rsidR="00680BEA" w:rsidRDefault="00DF7AAA" w:rsidP="00524873">
      <w:pPr>
        <w:pStyle w:val="Subheading"/>
      </w:pPr>
      <w:r>
        <w:t>Adding a user to a user group</w:t>
      </w:r>
    </w:p>
    <w:p w14:paraId="1F561CDE" w14:textId="0CC411BD" w:rsidR="00680BEA" w:rsidRDefault="00524873" w:rsidP="00524873">
      <w:pPr>
        <w:pStyle w:val="ListNumber"/>
        <w:numPr>
          <w:ilvl w:val="1"/>
          <w:numId w:val="33"/>
        </w:numPr>
      </w:pPr>
      <w:r>
        <w:t>From</w:t>
      </w:r>
      <w:r w:rsidR="00DF7AAA">
        <w:t xml:space="preserve"> </w:t>
      </w:r>
      <w:r>
        <w:t xml:space="preserve">the </w:t>
      </w:r>
      <w:r w:rsidR="00DF7AAA" w:rsidRPr="00241304">
        <w:t>Navigation Menu</w:t>
      </w:r>
      <w:r w:rsidRPr="00524873">
        <w:rPr>
          <w:b/>
          <w:bCs/>
        </w:rPr>
        <w:t xml:space="preserve">, </w:t>
      </w:r>
      <w:r w:rsidR="00DF7AAA">
        <w:t>click</w:t>
      </w:r>
      <w:r w:rsidR="00A025EE">
        <w:t xml:space="preserve"> </w:t>
      </w:r>
      <w:r w:rsidR="00A025EE" w:rsidRPr="00A025EE">
        <w:rPr>
          <w:b/>
          <w:bCs/>
        </w:rPr>
        <w:t>Groups</w:t>
      </w:r>
      <w:r w:rsidR="00A025EE">
        <w:t xml:space="preserve"> under</w:t>
      </w:r>
      <w:r w:rsidR="00DF7AAA">
        <w:t xml:space="preserve"> </w:t>
      </w:r>
      <w:r w:rsidR="00DF7AAA" w:rsidRPr="00A025EE">
        <w:t>Identity &amp; Security</w:t>
      </w:r>
      <w:r w:rsidR="00680BEA">
        <w:t>.</w:t>
      </w:r>
    </w:p>
    <w:p w14:paraId="61609453" w14:textId="5135D996" w:rsidR="00680BEA" w:rsidRPr="008029E3" w:rsidRDefault="00680BEA" w:rsidP="00524873">
      <w:pPr>
        <w:pStyle w:val="ListNumber"/>
        <w:numPr>
          <w:ilvl w:val="1"/>
          <w:numId w:val="33"/>
        </w:numPr>
      </w:pPr>
      <w:r w:rsidRPr="008029E3">
        <w:t xml:space="preserve">Click </w:t>
      </w:r>
      <w:r w:rsidRPr="00524873">
        <w:rPr>
          <w:b/>
          <w:bCs/>
        </w:rPr>
        <w:t>Create Group</w:t>
      </w:r>
      <w:r w:rsidRPr="008029E3">
        <w:t>.</w:t>
      </w:r>
    </w:p>
    <w:p w14:paraId="6B1A46B5" w14:textId="7A13565B" w:rsidR="00A025EE" w:rsidRDefault="00A025EE" w:rsidP="00524873">
      <w:pPr>
        <w:pStyle w:val="ListNumber"/>
        <w:numPr>
          <w:ilvl w:val="1"/>
          <w:numId w:val="33"/>
        </w:numPr>
      </w:pPr>
      <w:r>
        <w:t xml:space="preserve">Fill out the dialog </w:t>
      </w:r>
      <w:r w:rsidRPr="00824CC3">
        <w:t>box</w:t>
      </w:r>
      <w:r w:rsidR="00A7041F" w:rsidRPr="00824CC3">
        <w:t xml:space="preserve"> with following details</w:t>
      </w:r>
      <w:r w:rsidRPr="00824CC3">
        <w:t>:</w:t>
      </w:r>
    </w:p>
    <w:p w14:paraId="51273182" w14:textId="52E4D858" w:rsidR="00680BEA" w:rsidRDefault="00A025EE" w:rsidP="00144A67">
      <w:pPr>
        <w:pStyle w:val="ListBullet"/>
        <w:tabs>
          <w:tab w:val="clear" w:pos="864"/>
          <w:tab w:val="num" w:pos="1152"/>
        </w:tabs>
        <w:ind w:left="1152"/>
      </w:pPr>
      <w:r w:rsidRPr="00144A67">
        <w:rPr>
          <w:b/>
          <w:bCs/>
        </w:rPr>
        <w:t>N</w:t>
      </w:r>
      <w:r w:rsidR="00680BEA" w:rsidRPr="00144A67">
        <w:rPr>
          <w:b/>
          <w:bCs/>
        </w:rPr>
        <w:t>ame</w:t>
      </w:r>
      <w:r>
        <w:t>:</w:t>
      </w:r>
      <w:r w:rsidR="00680BEA" w:rsidRPr="008029E3">
        <w:t xml:space="preserve"> </w:t>
      </w:r>
      <w:r w:rsidR="00144A67" w:rsidRPr="00144A67">
        <w:t>&lt;</w:t>
      </w:r>
      <w:proofErr w:type="spellStart"/>
      <w:r w:rsidR="00680BEA" w:rsidRPr="00144A67">
        <w:t>DataScienceGrou</w:t>
      </w:r>
      <w:r w:rsidR="00144A67" w:rsidRPr="00144A67">
        <w:t>p</w:t>
      </w:r>
      <w:proofErr w:type="spellEnd"/>
      <w:r w:rsidR="00144A67" w:rsidRPr="00144A67">
        <w:t>&gt;</w:t>
      </w:r>
    </w:p>
    <w:p w14:paraId="4085DB03" w14:textId="7F4FF163" w:rsidR="00144A67" w:rsidRPr="001F0B0C" w:rsidRDefault="00144A67" w:rsidP="00144A67">
      <w:pPr>
        <w:pStyle w:val="ListBullet"/>
        <w:tabs>
          <w:tab w:val="clear" w:pos="864"/>
          <w:tab w:val="num" w:pos="1152"/>
        </w:tabs>
        <w:ind w:left="1152"/>
      </w:pPr>
      <w:r>
        <w:rPr>
          <w:b/>
          <w:bCs/>
        </w:rPr>
        <w:t>Description</w:t>
      </w:r>
      <w:r w:rsidRPr="00144A67">
        <w:t>:</w:t>
      </w:r>
      <w:r>
        <w:t xml:space="preserve"> Provide suitable description</w:t>
      </w:r>
    </w:p>
    <w:p w14:paraId="0AB2B8CB" w14:textId="669E394F" w:rsidR="00680BEA" w:rsidRDefault="00680BEA" w:rsidP="00524873">
      <w:pPr>
        <w:pStyle w:val="ListNumber"/>
        <w:numPr>
          <w:ilvl w:val="1"/>
          <w:numId w:val="33"/>
        </w:numPr>
      </w:pPr>
      <w:r w:rsidRPr="008029E3">
        <w:t xml:space="preserve">Add the </w:t>
      </w:r>
      <w:r w:rsidR="00DF7AAA">
        <w:t xml:space="preserve">user </w:t>
      </w:r>
      <w:r w:rsidR="00144A67">
        <w:t xml:space="preserve">created </w:t>
      </w:r>
      <w:r w:rsidR="00DF7AAA">
        <w:t>to this group</w:t>
      </w:r>
      <w:r w:rsidR="00524873">
        <w:t>.</w:t>
      </w:r>
    </w:p>
    <w:p w14:paraId="6DFD7E56" w14:textId="77777777" w:rsidR="00680BEA" w:rsidRDefault="00680BEA" w:rsidP="00680BEA">
      <w:pPr>
        <w:pStyle w:val="Subheading"/>
      </w:pPr>
      <w:bookmarkStart w:id="0" w:name="_Toc113271001"/>
      <w:r w:rsidRPr="00A221A8">
        <w:lastRenderedPageBreak/>
        <w:t>Create Dynamic Group</w:t>
      </w:r>
      <w:bookmarkEnd w:id="0"/>
    </w:p>
    <w:p w14:paraId="3F25AC83" w14:textId="6920C016" w:rsidR="00DF7AAA" w:rsidRDefault="00524873" w:rsidP="00524873">
      <w:pPr>
        <w:pStyle w:val="ListNumber"/>
        <w:numPr>
          <w:ilvl w:val="1"/>
          <w:numId w:val="34"/>
        </w:numPr>
      </w:pPr>
      <w:r>
        <w:t>From the</w:t>
      </w:r>
      <w:r w:rsidR="00DF7AAA">
        <w:t xml:space="preserve"> </w:t>
      </w:r>
      <w:r w:rsidR="00DF7AAA" w:rsidRPr="00241304">
        <w:t>Navigation Menu</w:t>
      </w:r>
      <w:r>
        <w:rPr>
          <w:b/>
          <w:bCs/>
        </w:rPr>
        <w:t xml:space="preserve">, </w:t>
      </w:r>
      <w:r w:rsidR="00DF7AAA">
        <w:t xml:space="preserve">click </w:t>
      </w:r>
      <w:r w:rsidR="00182E32" w:rsidRPr="00182E32">
        <w:rPr>
          <w:b/>
          <w:bCs/>
        </w:rPr>
        <w:t>Dynamic Groups</w:t>
      </w:r>
      <w:r w:rsidR="00182E32">
        <w:t xml:space="preserve"> under </w:t>
      </w:r>
      <w:r w:rsidR="00DF7AAA" w:rsidRPr="00182E32">
        <w:t>Identity &amp; Security</w:t>
      </w:r>
      <w:r w:rsidR="00DF7AAA">
        <w:t>.</w:t>
      </w:r>
    </w:p>
    <w:p w14:paraId="6243F2C6" w14:textId="77777777" w:rsidR="00680BEA" w:rsidRPr="008029E3" w:rsidRDefault="00680BEA" w:rsidP="00524873">
      <w:pPr>
        <w:pStyle w:val="ListNumber"/>
        <w:numPr>
          <w:ilvl w:val="1"/>
          <w:numId w:val="34"/>
        </w:numPr>
      </w:pPr>
      <w:r w:rsidRPr="008029E3">
        <w:t xml:space="preserve">Click </w:t>
      </w:r>
      <w:r w:rsidRPr="00524873">
        <w:rPr>
          <w:b/>
          <w:bCs/>
        </w:rPr>
        <w:t>Create Dynamic Group</w:t>
      </w:r>
      <w:r w:rsidRPr="008029E3">
        <w:t>.</w:t>
      </w:r>
    </w:p>
    <w:p w14:paraId="20732EB9" w14:textId="77777777" w:rsidR="00182E32" w:rsidRDefault="00182E32" w:rsidP="00182E32">
      <w:pPr>
        <w:pStyle w:val="ListNumber"/>
        <w:numPr>
          <w:ilvl w:val="1"/>
          <w:numId w:val="33"/>
        </w:numPr>
      </w:pPr>
      <w:r>
        <w:t>Fill out the dialog box:</w:t>
      </w:r>
    </w:p>
    <w:p w14:paraId="7DD42E12" w14:textId="77777777" w:rsidR="00182E32" w:rsidRDefault="00182E32" w:rsidP="00182E32">
      <w:pPr>
        <w:pStyle w:val="ListBullet"/>
        <w:tabs>
          <w:tab w:val="clear" w:pos="864"/>
          <w:tab w:val="num" w:pos="1152"/>
        </w:tabs>
        <w:ind w:left="1152"/>
      </w:pPr>
      <w:r w:rsidRPr="00144A67">
        <w:rPr>
          <w:b/>
          <w:bCs/>
        </w:rPr>
        <w:t>Name</w:t>
      </w:r>
      <w:r>
        <w:t>:</w:t>
      </w:r>
      <w:r w:rsidRPr="008029E3">
        <w:t xml:space="preserve"> </w:t>
      </w:r>
      <w:r w:rsidRPr="00144A67">
        <w:t>&lt;</w:t>
      </w:r>
      <w:proofErr w:type="spellStart"/>
      <w:r w:rsidRPr="00144A67">
        <w:t>DataScienceGroup</w:t>
      </w:r>
      <w:proofErr w:type="spellEnd"/>
      <w:r w:rsidRPr="00144A67">
        <w:t>&gt;</w:t>
      </w:r>
      <w:r w:rsidRPr="009B2008">
        <w:t>.</w:t>
      </w:r>
    </w:p>
    <w:p w14:paraId="4FF85197" w14:textId="77777777" w:rsidR="00182E32" w:rsidRPr="001F0B0C" w:rsidRDefault="00182E32" w:rsidP="00182E32">
      <w:pPr>
        <w:pStyle w:val="ListBullet"/>
        <w:tabs>
          <w:tab w:val="clear" w:pos="864"/>
          <w:tab w:val="num" w:pos="1152"/>
        </w:tabs>
        <w:ind w:left="1152"/>
      </w:pPr>
      <w:r>
        <w:rPr>
          <w:b/>
          <w:bCs/>
        </w:rPr>
        <w:t>Description</w:t>
      </w:r>
      <w:r w:rsidRPr="00144A67">
        <w:t>:</w:t>
      </w:r>
      <w:r>
        <w:t xml:space="preserve"> Provide suitable description</w:t>
      </w:r>
    </w:p>
    <w:p w14:paraId="5A8451FF" w14:textId="5CFBF8D3" w:rsidR="00BE6934" w:rsidRDefault="00182E32" w:rsidP="00524873">
      <w:pPr>
        <w:pStyle w:val="ListNumber"/>
        <w:numPr>
          <w:ilvl w:val="1"/>
          <w:numId w:val="34"/>
        </w:numPr>
      </w:pPr>
      <w:r>
        <w:t>Under matching rules ad</w:t>
      </w:r>
      <w:r w:rsidR="00680BEA" w:rsidRPr="008029E3">
        <w:t xml:space="preserve">d the </w:t>
      </w:r>
      <w:r>
        <w:t xml:space="preserve">following </w:t>
      </w:r>
      <w:r w:rsidR="00680BEA" w:rsidRPr="008029E3">
        <w:t>rule</w:t>
      </w:r>
      <w:r w:rsidR="00524873">
        <w:t>s</w:t>
      </w:r>
      <w:r w:rsidR="00680BEA" w:rsidRPr="008029E3">
        <w:t>:</w:t>
      </w:r>
      <w:r w:rsidR="00680BEA">
        <w:t xml:space="preserve"> </w:t>
      </w:r>
    </w:p>
    <w:p w14:paraId="11811AB4" w14:textId="754A5C86" w:rsidR="00BE6934" w:rsidRDefault="00BE6934" w:rsidP="00BE6934">
      <w:pPr>
        <w:pStyle w:val="Code"/>
      </w:pPr>
      <w:r w:rsidRPr="008029E3">
        <w:t>ALL {</w:t>
      </w:r>
      <w:proofErr w:type="spellStart"/>
      <w:proofErr w:type="gramStart"/>
      <w:r w:rsidRPr="008029E3">
        <w:t>resource.type</w:t>
      </w:r>
      <w:proofErr w:type="spellEnd"/>
      <w:proofErr w:type="gramEnd"/>
      <w:r w:rsidRPr="008029E3">
        <w:t>='</w:t>
      </w:r>
      <w:proofErr w:type="spellStart"/>
      <w:r w:rsidRPr="008029E3">
        <w:t>datasciencenotebooksession</w:t>
      </w:r>
      <w:proofErr w:type="spellEnd"/>
      <w:r w:rsidRPr="008029E3">
        <w:t>', resource.compartment.id=‘&lt;replace-with-your-compartment-</w:t>
      </w:r>
      <w:proofErr w:type="spellStart"/>
      <w:r w:rsidRPr="008029E3">
        <w:t>ocid</w:t>
      </w:r>
      <w:proofErr w:type="spellEnd"/>
      <w:r w:rsidRPr="008029E3">
        <w:t>&gt;’}</w:t>
      </w:r>
    </w:p>
    <w:p w14:paraId="40CC7D49" w14:textId="77777777" w:rsidR="00E77E09" w:rsidRPr="008029E3" w:rsidRDefault="00E77E09" w:rsidP="00BE6934">
      <w:pPr>
        <w:pStyle w:val="Code"/>
      </w:pPr>
    </w:p>
    <w:p w14:paraId="20EA2397" w14:textId="7FEF360D" w:rsidR="00BE6934" w:rsidRDefault="00BE6934" w:rsidP="00BE6934">
      <w:pPr>
        <w:pStyle w:val="Code"/>
      </w:pPr>
      <w:r w:rsidRPr="008029E3">
        <w:t>ALL {</w:t>
      </w:r>
      <w:proofErr w:type="spellStart"/>
      <w:proofErr w:type="gramStart"/>
      <w:r w:rsidRPr="008029E3">
        <w:t>resource.type</w:t>
      </w:r>
      <w:proofErr w:type="spellEnd"/>
      <w:proofErr w:type="gramEnd"/>
      <w:r w:rsidRPr="008029E3">
        <w:t>='</w:t>
      </w:r>
      <w:proofErr w:type="spellStart"/>
      <w:r w:rsidRPr="008029E3">
        <w:t>datasciencejobrun</w:t>
      </w:r>
      <w:proofErr w:type="spellEnd"/>
      <w:r w:rsidRPr="008029E3">
        <w:t>', resource.compartment.id=‘&lt;replace-with-your-compartment-</w:t>
      </w:r>
      <w:proofErr w:type="spellStart"/>
      <w:r w:rsidRPr="008029E3">
        <w:t>ocid</w:t>
      </w:r>
      <w:proofErr w:type="spellEnd"/>
      <w:r w:rsidRPr="008029E3">
        <w:t>&gt;’}</w:t>
      </w:r>
    </w:p>
    <w:p w14:paraId="16F99D71" w14:textId="77777777" w:rsidR="00E77E09" w:rsidRPr="008029E3" w:rsidRDefault="00E77E09" w:rsidP="00BE6934">
      <w:pPr>
        <w:pStyle w:val="Code"/>
      </w:pPr>
    </w:p>
    <w:p w14:paraId="32BB20E2" w14:textId="1D64E2D1" w:rsidR="00BE6934" w:rsidRDefault="00BE6934" w:rsidP="00BE6934">
      <w:pPr>
        <w:pStyle w:val="Code"/>
      </w:pPr>
      <w:r w:rsidRPr="008029E3">
        <w:t>ALL {</w:t>
      </w:r>
      <w:proofErr w:type="spellStart"/>
      <w:proofErr w:type="gramStart"/>
      <w:r w:rsidRPr="008029E3">
        <w:t>resource.type</w:t>
      </w:r>
      <w:proofErr w:type="spellEnd"/>
      <w:proofErr w:type="gramEnd"/>
      <w:r w:rsidRPr="008029E3">
        <w:t>='</w:t>
      </w:r>
      <w:proofErr w:type="spellStart"/>
      <w:r w:rsidRPr="008029E3">
        <w:t>datasciencemodeldeployment</w:t>
      </w:r>
      <w:proofErr w:type="spellEnd"/>
      <w:r w:rsidRPr="008029E3">
        <w:t>', resource.compartment.id=‘&lt;replace-with-your-compartment-</w:t>
      </w:r>
      <w:proofErr w:type="spellStart"/>
      <w:r w:rsidRPr="008029E3">
        <w:t>ocid</w:t>
      </w:r>
      <w:proofErr w:type="spellEnd"/>
      <w:r w:rsidRPr="008029E3">
        <w:t>&gt;’}</w:t>
      </w:r>
    </w:p>
    <w:p w14:paraId="01594E5E" w14:textId="07E7BEB9" w:rsidR="00BE6934" w:rsidRDefault="00182E32" w:rsidP="00A7041F">
      <w:pPr>
        <w:pStyle w:val="Note1"/>
      </w:pPr>
      <w:r w:rsidRPr="00182E32">
        <w:rPr>
          <w:b/>
          <w:bCs/>
        </w:rPr>
        <w:t>Note:</w:t>
      </w:r>
      <w:r>
        <w:t xml:space="preserve"> </w:t>
      </w:r>
      <w:r w:rsidR="00BE6934" w:rsidRPr="008029E3">
        <w:t xml:space="preserve">Replace with the OCID of the compartment where you will create your notebook session. </w:t>
      </w:r>
      <w:r>
        <w:t xml:space="preserve">You can retrieve the OCID of the compartment by copying the partial displayed OCID when you click your </w:t>
      </w:r>
      <w:r w:rsidRPr="00182E32">
        <w:rPr>
          <w:b/>
          <w:bCs/>
        </w:rPr>
        <w:t>Compartment</w:t>
      </w:r>
      <w:r>
        <w:t xml:space="preserve"> </w:t>
      </w:r>
      <w:proofErr w:type="gramStart"/>
      <w:r>
        <w:t>name</w:t>
      </w:r>
      <w:proofErr w:type="gramEnd"/>
    </w:p>
    <w:p w14:paraId="5A201E93" w14:textId="73CF41B1" w:rsidR="00BE6934" w:rsidRPr="00B738AC" w:rsidRDefault="00A7041F" w:rsidP="00A7041F">
      <w:pPr>
        <w:pStyle w:val="Note1"/>
      </w:pPr>
      <w:r w:rsidRPr="00A7041F">
        <w:rPr>
          <w:b/>
          <w:bCs/>
        </w:rPr>
        <w:t>Note:</w:t>
      </w:r>
      <w:r>
        <w:t xml:space="preserve"> </w:t>
      </w:r>
      <w:r w:rsidR="00BE6934">
        <w:t xml:space="preserve">Refer to Dynamic Groups documentation if required. </w:t>
      </w:r>
      <w:hyperlink r:id="rId8" w:history="1">
        <w:r w:rsidR="00BE6934" w:rsidRPr="00E57882">
          <w:rPr>
            <w:rStyle w:val="Hyperlink"/>
            <w:rFonts w:cstheme="minorHAnsi"/>
          </w:rPr>
          <w:t>https://docs.oracle.com/en-us/iaas/Content/Identity/Tasks/managingdynamicgroups.htm</w:t>
        </w:r>
      </w:hyperlink>
    </w:p>
    <w:p w14:paraId="59921F20" w14:textId="5D02E43A" w:rsidR="00BE6934" w:rsidRDefault="00BE6934" w:rsidP="00BE6934">
      <w:pPr>
        <w:pStyle w:val="ListBullet"/>
        <w:numPr>
          <w:ilvl w:val="0"/>
          <w:numId w:val="0"/>
        </w:numPr>
      </w:pPr>
    </w:p>
    <w:p w14:paraId="46D793F0" w14:textId="4B323346" w:rsidR="00BE6934" w:rsidRDefault="00A7041F" w:rsidP="00BE6934">
      <w:pPr>
        <w:pStyle w:val="Subheading"/>
      </w:pPr>
      <w:r w:rsidRPr="00824CC3">
        <w:t>IAM</w:t>
      </w:r>
      <w:r w:rsidR="00BE6934" w:rsidRPr="00824CC3">
        <w:t xml:space="preserve"> Policies</w:t>
      </w:r>
    </w:p>
    <w:p w14:paraId="575330AF" w14:textId="52EEC03A" w:rsidR="00BE6934" w:rsidRDefault="000D7EA2" w:rsidP="000D7EA2">
      <w:pPr>
        <w:pStyle w:val="ListNumber"/>
        <w:numPr>
          <w:ilvl w:val="1"/>
          <w:numId w:val="35"/>
        </w:numPr>
      </w:pPr>
      <w:r>
        <w:t>From the</w:t>
      </w:r>
      <w:r w:rsidR="00BE6934">
        <w:t xml:space="preserve"> </w:t>
      </w:r>
      <w:r w:rsidR="00BE6934" w:rsidRPr="00241304">
        <w:t>Navigation Menu</w:t>
      </w:r>
      <w:r w:rsidRPr="000D7EA2">
        <w:rPr>
          <w:b/>
          <w:bCs/>
        </w:rPr>
        <w:t xml:space="preserve">, </w:t>
      </w:r>
      <w:r w:rsidR="00BE6934">
        <w:t xml:space="preserve">click </w:t>
      </w:r>
      <w:r w:rsidR="00692CF0" w:rsidRPr="00692CF0">
        <w:rPr>
          <w:b/>
          <w:bCs/>
        </w:rPr>
        <w:t>Policies</w:t>
      </w:r>
      <w:r w:rsidR="00692CF0">
        <w:t xml:space="preserve"> under </w:t>
      </w:r>
      <w:r w:rsidR="00BE6934" w:rsidRPr="00692CF0">
        <w:t>Identity &amp; Security</w:t>
      </w:r>
      <w:r w:rsidR="00BE6934">
        <w:t>.</w:t>
      </w:r>
    </w:p>
    <w:p w14:paraId="0FCD2C17" w14:textId="2C5153E7" w:rsidR="00BE6934" w:rsidRDefault="00BE6934" w:rsidP="000D7EA2">
      <w:pPr>
        <w:pStyle w:val="ListNumber"/>
        <w:numPr>
          <w:ilvl w:val="1"/>
          <w:numId w:val="35"/>
        </w:numPr>
      </w:pPr>
      <w:r>
        <w:t xml:space="preserve">Click </w:t>
      </w:r>
      <w:r w:rsidRPr="000D7EA2">
        <w:rPr>
          <w:b/>
          <w:bCs/>
        </w:rPr>
        <w:t>Create a policy</w:t>
      </w:r>
      <w:r w:rsidRPr="00251F23">
        <w:t>.</w:t>
      </w:r>
    </w:p>
    <w:p w14:paraId="1AEEC790" w14:textId="546A17F0" w:rsidR="00692CF0" w:rsidRDefault="00692CF0" w:rsidP="00692CF0">
      <w:pPr>
        <w:pStyle w:val="ListNumber"/>
        <w:numPr>
          <w:ilvl w:val="1"/>
          <w:numId w:val="33"/>
        </w:numPr>
      </w:pPr>
      <w:r>
        <w:t>Fill out the dialog box</w:t>
      </w:r>
      <w:r w:rsidR="00B77287">
        <w:t xml:space="preserve"> with the following details</w:t>
      </w:r>
      <w:r>
        <w:t>:</w:t>
      </w:r>
    </w:p>
    <w:p w14:paraId="556A9B67" w14:textId="28CBC267" w:rsidR="00692CF0" w:rsidRDefault="00692CF0" w:rsidP="00692CF0">
      <w:pPr>
        <w:pStyle w:val="ListBullet"/>
        <w:tabs>
          <w:tab w:val="clear" w:pos="864"/>
          <w:tab w:val="num" w:pos="1152"/>
        </w:tabs>
        <w:ind w:left="1152"/>
      </w:pPr>
      <w:r w:rsidRPr="00144A67">
        <w:rPr>
          <w:b/>
          <w:bCs/>
        </w:rPr>
        <w:t>Name</w:t>
      </w:r>
      <w:r>
        <w:t>:</w:t>
      </w:r>
      <w:r w:rsidRPr="008029E3">
        <w:t xml:space="preserve"> </w:t>
      </w:r>
      <w:r w:rsidRPr="00144A67">
        <w:t>&lt;</w:t>
      </w:r>
      <w:r>
        <w:t>Policy Name</w:t>
      </w:r>
      <w:r w:rsidRPr="00144A67">
        <w:t>&gt;</w:t>
      </w:r>
      <w:r w:rsidR="009B2008">
        <w:t>.</w:t>
      </w:r>
    </w:p>
    <w:p w14:paraId="75D8B22E" w14:textId="2BEDB792" w:rsidR="00692CF0" w:rsidRDefault="00692CF0" w:rsidP="00692CF0">
      <w:pPr>
        <w:pStyle w:val="ListBullet"/>
        <w:tabs>
          <w:tab w:val="clear" w:pos="864"/>
          <w:tab w:val="num" w:pos="1152"/>
        </w:tabs>
        <w:ind w:left="1152"/>
      </w:pPr>
      <w:r>
        <w:rPr>
          <w:b/>
          <w:bCs/>
        </w:rPr>
        <w:t>Description</w:t>
      </w:r>
      <w:r w:rsidRPr="00144A67">
        <w:t>:</w:t>
      </w:r>
      <w:r>
        <w:t xml:space="preserve"> Provide suitable description for policy</w:t>
      </w:r>
      <w:r w:rsidR="009B2008">
        <w:t>.</w:t>
      </w:r>
    </w:p>
    <w:p w14:paraId="1A7CCBD4" w14:textId="59A820D2" w:rsidR="00692CF0" w:rsidRPr="00D6228C" w:rsidRDefault="00692CF0" w:rsidP="00692CF0">
      <w:pPr>
        <w:pStyle w:val="ListBullet"/>
        <w:tabs>
          <w:tab w:val="clear" w:pos="864"/>
          <w:tab w:val="num" w:pos="1152"/>
        </w:tabs>
        <w:ind w:left="1152"/>
      </w:pPr>
      <w:r>
        <w:rPr>
          <w:b/>
          <w:bCs/>
        </w:rPr>
        <w:t>Compartment</w:t>
      </w:r>
      <w:r w:rsidRPr="00692CF0">
        <w:t>:</w:t>
      </w:r>
      <w:r>
        <w:t xml:space="preserve"> </w:t>
      </w:r>
      <w:r w:rsidRPr="00692CF0">
        <w:rPr>
          <w:i/>
          <w:iCs/>
        </w:rPr>
        <w:t>&lt;your-compartment&gt;</w:t>
      </w:r>
      <w:r w:rsidR="009B2008">
        <w:rPr>
          <w:i/>
          <w:iCs/>
        </w:rPr>
        <w:t>.</w:t>
      </w:r>
    </w:p>
    <w:p w14:paraId="4D2117DE" w14:textId="5B968ED1" w:rsidR="00BE6934" w:rsidRDefault="00D6228C" w:rsidP="00167316">
      <w:pPr>
        <w:pStyle w:val="ListNumber"/>
        <w:numPr>
          <w:ilvl w:val="1"/>
          <w:numId w:val="35"/>
        </w:numPr>
      </w:pPr>
      <w:r>
        <w:t>Toggle to Show manual editor, and i</w:t>
      </w:r>
      <w:r w:rsidR="00BE6934" w:rsidRPr="00251F23">
        <w:t>nclude the following statements:</w:t>
      </w:r>
    </w:p>
    <w:p w14:paraId="0DCDE7A3" w14:textId="4A6FC5B6" w:rsidR="008D341A" w:rsidRDefault="008D341A" w:rsidP="008D341A">
      <w:pPr>
        <w:pStyle w:val="Code"/>
      </w:pPr>
      <w:r>
        <w:t xml:space="preserve">Allow group </w:t>
      </w:r>
      <w:r w:rsidR="00DB62EF">
        <w:t>&lt;student group name&gt;</w:t>
      </w:r>
      <w:r>
        <w:t xml:space="preserve"> to manage data-science-projects in compartment &lt;student compartment name&gt;</w:t>
      </w:r>
    </w:p>
    <w:p w14:paraId="3A09B9D8" w14:textId="77777777" w:rsidR="008D341A" w:rsidRDefault="008D341A" w:rsidP="008D341A">
      <w:pPr>
        <w:pStyle w:val="Code"/>
      </w:pPr>
    </w:p>
    <w:p w14:paraId="2F3C0B64" w14:textId="609121A7" w:rsidR="008D341A" w:rsidRDefault="008D341A" w:rsidP="008D341A">
      <w:pPr>
        <w:pStyle w:val="Code"/>
      </w:pPr>
      <w:r>
        <w:lastRenderedPageBreak/>
        <w:t xml:space="preserve">Allow group </w:t>
      </w:r>
      <w:r w:rsidR="00DB62EF">
        <w:t>&lt;student group name&gt;</w:t>
      </w:r>
      <w:r>
        <w:t xml:space="preserve"> to manage data-science-notebook-sessions in compartment &lt;student compartment name&gt;</w:t>
      </w:r>
    </w:p>
    <w:p w14:paraId="0DF39486" w14:textId="77777777" w:rsidR="008D341A" w:rsidRDefault="008D341A" w:rsidP="008D341A">
      <w:pPr>
        <w:pStyle w:val="Code"/>
      </w:pPr>
    </w:p>
    <w:p w14:paraId="2D8DD77E" w14:textId="326EDC7B" w:rsidR="008D341A" w:rsidRDefault="008D341A" w:rsidP="008D341A">
      <w:pPr>
        <w:pStyle w:val="Code"/>
      </w:pPr>
      <w:r>
        <w:t xml:space="preserve">Allow group </w:t>
      </w:r>
      <w:r w:rsidR="00DB62EF">
        <w:t>&lt;student group name&gt;</w:t>
      </w:r>
      <w:r>
        <w:t xml:space="preserve"> to manage data-science-models in compartment &lt;student compartment name&gt;</w:t>
      </w:r>
    </w:p>
    <w:p w14:paraId="7369EB45" w14:textId="77777777" w:rsidR="008D341A" w:rsidRDefault="008D341A" w:rsidP="008D341A">
      <w:pPr>
        <w:pStyle w:val="Code"/>
      </w:pPr>
    </w:p>
    <w:p w14:paraId="3590C049" w14:textId="2B94392B" w:rsidR="008D341A" w:rsidRDefault="008D341A" w:rsidP="008D341A">
      <w:pPr>
        <w:pStyle w:val="Code"/>
      </w:pPr>
      <w:r>
        <w:t xml:space="preserve">Allow group </w:t>
      </w:r>
      <w:r w:rsidR="00DB62EF">
        <w:t>&lt;student group name&gt;</w:t>
      </w:r>
      <w:r>
        <w:t xml:space="preserve"> to manage data-science-model-deployments in compartment &lt;student compartment name&gt;</w:t>
      </w:r>
    </w:p>
    <w:p w14:paraId="2730242D" w14:textId="7CE887C5" w:rsidR="008D341A" w:rsidRDefault="008D341A" w:rsidP="008D341A">
      <w:pPr>
        <w:pStyle w:val="Code"/>
      </w:pPr>
    </w:p>
    <w:p w14:paraId="3DC627B3" w14:textId="7A0088D0" w:rsidR="008D341A" w:rsidRDefault="008D341A" w:rsidP="008D341A">
      <w:pPr>
        <w:pStyle w:val="Code"/>
      </w:pPr>
      <w:r>
        <w:t xml:space="preserve">Allow group </w:t>
      </w:r>
      <w:r w:rsidR="00DB62EF">
        <w:t>&lt;student group name&gt;</w:t>
      </w:r>
      <w:r>
        <w:t xml:space="preserve"> to manage data-science-job-runs in compartment &lt;student compartment name&gt;</w:t>
      </w:r>
    </w:p>
    <w:p w14:paraId="0EB2F96E" w14:textId="77777777" w:rsidR="008D341A" w:rsidRDefault="008D341A" w:rsidP="008D341A">
      <w:pPr>
        <w:pStyle w:val="Code"/>
      </w:pPr>
    </w:p>
    <w:p w14:paraId="75EDD611" w14:textId="2EA720BF" w:rsidR="008D341A" w:rsidRDefault="008D341A" w:rsidP="008D341A">
      <w:pPr>
        <w:pStyle w:val="Code"/>
      </w:pPr>
      <w:r>
        <w:t xml:space="preserve">Allow group </w:t>
      </w:r>
      <w:r w:rsidR="00DB62EF">
        <w:t>&lt;student group name&gt;</w:t>
      </w:r>
      <w:r>
        <w:t xml:space="preserve"> to manage data-science-jobs in compartment &lt;student compartment name&gt;</w:t>
      </w:r>
    </w:p>
    <w:p w14:paraId="3DAA5E40" w14:textId="77777777" w:rsidR="008D341A" w:rsidRDefault="008D341A" w:rsidP="008D341A">
      <w:pPr>
        <w:pStyle w:val="Code"/>
      </w:pPr>
    </w:p>
    <w:p w14:paraId="403A346D" w14:textId="4BEE9119" w:rsidR="008D341A" w:rsidRDefault="008D341A" w:rsidP="008D341A">
      <w:pPr>
        <w:pStyle w:val="Code"/>
      </w:pPr>
      <w:r>
        <w:t xml:space="preserve">Allow service </w:t>
      </w:r>
      <w:proofErr w:type="spellStart"/>
      <w:r>
        <w:t>datascience</w:t>
      </w:r>
      <w:proofErr w:type="spellEnd"/>
      <w:r>
        <w:t xml:space="preserve"> to use virtual-network-family in compartment &lt;student compartment name&gt;</w:t>
      </w:r>
    </w:p>
    <w:p w14:paraId="1A414061" w14:textId="77777777" w:rsidR="008D341A" w:rsidRDefault="008D341A" w:rsidP="008D341A">
      <w:pPr>
        <w:pStyle w:val="Code"/>
      </w:pPr>
    </w:p>
    <w:p w14:paraId="13FA02F5" w14:textId="01EF6609" w:rsidR="008D341A" w:rsidRDefault="008D341A" w:rsidP="008D341A">
      <w:pPr>
        <w:pStyle w:val="Code"/>
      </w:pPr>
      <w:r>
        <w:t xml:space="preserve">Allow group </w:t>
      </w:r>
      <w:r w:rsidR="00DB62EF">
        <w:t>&lt;student group name&gt;</w:t>
      </w:r>
      <w:r>
        <w:t xml:space="preserve"> to manage log-groups in compartment &lt;student compartment name&gt;</w:t>
      </w:r>
    </w:p>
    <w:p w14:paraId="0A6D1344" w14:textId="77777777" w:rsidR="008D341A" w:rsidRDefault="008D341A" w:rsidP="008D341A">
      <w:pPr>
        <w:pStyle w:val="Code"/>
      </w:pPr>
    </w:p>
    <w:p w14:paraId="79501DCF" w14:textId="63DAB157" w:rsidR="008D341A" w:rsidRDefault="008D341A" w:rsidP="008D341A">
      <w:pPr>
        <w:pStyle w:val="Code"/>
      </w:pPr>
      <w:r>
        <w:t xml:space="preserve">Allow group </w:t>
      </w:r>
      <w:r w:rsidR="00DB62EF">
        <w:t>&lt;student group name&gt;</w:t>
      </w:r>
      <w:r>
        <w:t xml:space="preserve"> to use log-content in compartment &lt;student compartment name&gt;</w:t>
      </w:r>
    </w:p>
    <w:p w14:paraId="7CC8EF07" w14:textId="4386E0F2" w:rsidR="00B330DB" w:rsidRDefault="00B330DB" w:rsidP="008D341A">
      <w:pPr>
        <w:pStyle w:val="Code"/>
      </w:pPr>
    </w:p>
    <w:p w14:paraId="7CD4BAF5" w14:textId="0B5760CC" w:rsidR="00B330DB" w:rsidRDefault="00B330DB" w:rsidP="00B330DB">
      <w:pPr>
        <w:pStyle w:val="Code"/>
      </w:pPr>
      <w:r>
        <w:t xml:space="preserve">Allow </w:t>
      </w:r>
      <w:r w:rsidR="00DB62EF">
        <w:t>dynamic-group &lt;student dynamic group name&gt;</w:t>
      </w:r>
      <w:r>
        <w:t xml:space="preserve"> to read data-science-projects in </w:t>
      </w:r>
      <w:r w:rsidR="00DB62EF">
        <w:t>compartment &lt;student compartment name&gt;</w:t>
      </w:r>
    </w:p>
    <w:p w14:paraId="48E87964" w14:textId="77777777" w:rsidR="00B330DB" w:rsidRDefault="00B330DB" w:rsidP="00B330DB">
      <w:pPr>
        <w:pStyle w:val="Code"/>
      </w:pPr>
    </w:p>
    <w:p w14:paraId="08153F78" w14:textId="0C9F1F4C" w:rsidR="00B330DB" w:rsidRDefault="00B330DB" w:rsidP="00B330DB">
      <w:pPr>
        <w:pStyle w:val="Code"/>
      </w:pPr>
      <w:r>
        <w:t xml:space="preserve">Allow </w:t>
      </w:r>
      <w:r w:rsidR="00DB62EF">
        <w:t>dynamic-group &lt;student dynamic group name&gt;</w:t>
      </w:r>
      <w:r>
        <w:t xml:space="preserve"> to manage data-science-models in </w:t>
      </w:r>
      <w:r w:rsidR="00DB62EF">
        <w:t>compartment &lt;student compartment name&gt;</w:t>
      </w:r>
    </w:p>
    <w:p w14:paraId="3F8A82DE" w14:textId="77777777" w:rsidR="00B330DB" w:rsidRDefault="00B330DB" w:rsidP="00B330DB">
      <w:pPr>
        <w:pStyle w:val="Code"/>
      </w:pPr>
    </w:p>
    <w:p w14:paraId="323098D0" w14:textId="10471FD9" w:rsidR="00B330DB" w:rsidRDefault="00B330DB" w:rsidP="00B330DB">
      <w:pPr>
        <w:pStyle w:val="Code"/>
      </w:pPr>
      <w:r>
        <w:t xml:space="preserve">Allow </w:t>
      </w:r>
      <w:r w:rsidR="00DB62EF">
        <w:t>dynamic-group &lt;student dynamic group name&gt;</w:t>
      </w:r>
      <w:r>
        <w:t xml:space="preserve"> to manage data-science-model-deployments in compartment &lt;student compartment name&gt;</w:t>
      </w:r>
    </w:p>
    <w:p w14:paraId="7664ECB6" w14:textId="77777777" w:rsidR="00B330DB" w:rsidRDefault="00B330DB" w:rsidP="00B330DB">
      <w:pPr>
        <w:pStyle w:val="Code"/>
      </w:pPr>
    </w:p>
    <w:p w14:paraId="0D634293" w14:textId="1B96171D" w:rsidR="00B330DB" w:rsidRDefault="00B330DB" w:rsidP="00B330DB">
      <w:pPr>
        <w:pStyle w:val="Code"/>
      </w:pPr>
      <w:r>
        <w:t xml:space="preserve">Allow </w:t>
      </w:r>
      <w:r w:rsidR="00DB62EF">
        <w:t>dynamic-group &lt;student dynamic group name&gt;</w:t>
      </w:r>
      <w:r>
        <w:t xml:space="preserve"> to manage log-groups in compartment &lt;student compartment name&gt;</w:t>
      </w:r>
    </w:p>
    <w:p w14:paraId="7AB8223A" w14:textId="77777777" w:rsidR="00B330DB" w:rsidRDefault="00B330DB" w:rsidP="00B330DB">
      <w:pPr>
        <w:pStyle w:val="Code"/>
      </w:pPr>
    </w:p>
    <w:p w14:paraId="33FDC12B" w14:textId="1D4BFC8D" w:rsidR="00B330DB" w:rsidRDefault="00B330DB" w:rsidP="00B330DB">
      <w:pPr>
        <w:pStyle w:val="Code"/>
      </w:pPr>
      <w:r>
        <w:t xml:space="preserve">Allow </w:t>
      </w:r>
      <w:r w:rsidR="00DB62EF">
        <w:t>dynamic-group &lt;student dynamic group name&gt;</w:t>
      </w:r>
      <w:r>
        <w:t xml:space="preserve"> to use log-content in compartment &lt;student compartment name&gt;</w:t>
      </w:r>
    </w:p>
    <w:p w14:paraId="0F579968" w14:textId="77777777" w:rsidR="00B330DB" w:rsidRDefault="00B330DB" w:rsidP="00B330DB">
      <w:pPr>
        <w:pStyle w:val="Code"/>
      </w:pPr>
    </w:p>
    <w:p w14:paraId="28E85834" w14:textId="1C33A6F5" w:rsidR="00B330DB" w:rsidRDefault="00B330DB" w:rsidP="00B330DB">
      <w:pPr>
        <w:pStyle w:val="Code"/>
      </w:pPr>
      <w:r>
        <w:t xml:space="preserve">Allow </w:t>
      </w:r>
      <w:r w:rsidR="00DB62EF">
        <w:t>dynamic-group &lt;student dynamic group name&gt;</w:t>
      </w:r>
      <w:r>
        <w:t xml:space="preserve"> to manage data-science-jobs in compartment &lt;student compartment name&gt;</w:t>
      </w:r>
    </w:p>
    <w:p w14:paraId="5A643923" w14:textId="77777777" w:rsidR="00B330DB" w:rsidRDefault="00B330DB" w:rsidP="00B330DB">
      <w:pPr>
        <w:pStyle w:val="Code"/>
      </w:pPr>
    </w:p>
    <w:p w14:paraId="748C849A" w14:textId="738805BB" w:rsidR="00B330DB" w:rsidRDefault="00B330DB" w:rsidP="00B330DB">
      <w:pPr>
        <w:pStyle w:val="Code"/>
      </w:pPr>
      <w:r>
        <w:t xml:space="preserve">Allow </w:t>
      </w:r>
      <w:r w:rsidR="00DB62EF">
        <w:t>dynamic-group &lt;student dynamic group name&gt;</w:t>
      </w:r>
      <w:r>
        <w:t xml:space="preserve"> to manage data-science-job-runs in compartment &lt;student compartment name&gt;</w:t>
      </w:r>
    </w:p>
    <w:p w14:paraId="0F759AD2" w14:textId="2DC110E1" w:rsidR="00B330DB" w:rsidRDefault="00B330DB" w:rsidP="00B330DB">
      <w:pPr>
        <w:pStyle w:val="Code"/>
      </w:pPr>
    </w:p>
    <w:p w14:paraId="475B7A92" w14:textId="3A9B5D68" w:rsidR="00B330DB" w:rsidRDefault="00B330DB" w:rsidP="00B330DB">
      <w:pPr>
        <w:pStyle w:val="Code"/>
      </w:pPr>
      <w:r>
        <w:lastRenderedPageBreak/>
        <w:t xml:space="preserve">Allow group </w:t>
      </w:r>
      <w:r w:rsidR="00DB62EF">
        <w:t>&lt;student group name&gt;</w:t>
      </w:r>
      <w:r>
        <w:t xml:space="preserve"> to manage vaults in compartment &lt;student compartment name&gt;</w:t>
      </w:r>
    </w:p>
    <w:p w14:paraId="095BA9D3" w14:textId="77777777" w:rsidR="00B330DB" w:rsidRDefault="00B330DB" w:rsidP="00B330DB">
      <w:pPr>
        <w:pStyle w:val="Code"/>
      </w:pPr>
    </w:p>
    <w:p w14:paraId="1B7A0D8E" w14:textId="480AF843" w:rsidR="00B330DB" w:rsidRDefault="00B330DB" w:rsidP="00B330DB">
      <w:pPr>
        <w:pStyle w:val="Code"/>
      </w:pPr>
      <w:r>
        <w:t xml:space="preserve">Allow group </w:t>
      </w:r>
      <w:r w:rsidR="00DB62EF">
        <w:t>&lt;student group name&gt;</w:t>
      </w:r>
      <w:r>
        <w:t xml:space="preserve"> to manage buckets in compartment &lt;student compartment name&gt;</w:t>
      </w:r>
    </w:p>
    <w:p w14:paraId="3A0A64C7" w14:textId="77777777" w:rsidR="00B330DB" w:rsidRDefault="00B330DB" w:rsidP="00B330DB">
      <w:pPr>
        <w:pStyle w:val="Code"/>
      </w:pPr>
    </w:p>
    <w:p w14:paraId="3466C43F" w14:textId="0830D690" w:rsidR="00B330DB" w:rsidRDefault="00B330DB" w:rsidP="00B330DB">
      <w:pPr>
        <w:pStyle w:val="Code"/>
      </w:pPr>
      <w:r>
        <w:t xml:space="preserve">Allow group </w:t>
      </w:r>
      <w:r w:rsidR="00DB62EF">
        <w:t>&lt;student group name&gt;</w:t>
      </w:r>
      <w:r>
        <w:t xml:space="preserve"> to manage objects in compartment &lt;student compartment name&gt;</w:t>
      </w:r>
    </w:p>
    <w:p w14:paraId="367F8E6F" w14:textId="77777777" w:rsidR="00B330DB" w:rsidRDefault="00B330DB" w:rsidP="00B330DB">
      <w:pPr>
        <w:pStyle w:val="Code"/>
      </w:pPr>
    </w:p>
    <w:p w14:paraId="65837F8C" w14:textId="320938DE" w:rsidR="00B330DB" w:rsidRDefault="00B330DB" w:rsidP="00B330DB">
      <w:pPr>
        <w:pStyle w:val="Code"/>
      </w:pPr>
      <w:r>
        <w:t xml:space="preserve">Allow group </w:t>
      </w:r>
      <w:r w:rsidR="00DB62EF">
        <w:t>&lt;student group name&gt;</w:t>
      </w:r>
      <w:r>
        <w:t xml:space="preserve"> to manage keys in compartment &lt;student compartment name&gt;</w:t>
      </w:r>
    </w:p>
    <w:p w14:paraId="3DDCFF0B" w14:textId="77777777" w:rsidR="00B330DB" w:rsidRDefault="00B330DB" w:rsidP="00B330DB">
      <w:pPr>
        <w:pStyle w:val="Code"/>
      </w:pPr>
    </w:p>
    <w:p w14:paraId="00C115D3" w14:textId="32A46E30" w:rsidR="00B330DB" w:rsidRDefault="00B330DB" w:rsidP="00B330DB">
      <w:pPr>
        <w:pStyle w:val="Code"/>
      </w:pPr>
      <w:r>
        <w:t xml:space="preserve">Allow group </w:t>
      </w:r>
      <w:r w:rsidR="00DB62EF">
        <w:t>&lt;student group name&gt;</w:t>
      </w:r>
      <w:r>
        <w:t xml:space="preserve"> to manage secrets in compartment &lt;student compartment name&gt;</w:t>
      </w:r>
    </w:p>
    <w:p w14:paraId="29958F2F" w14:textId="77777777" w:rsidR="00B330DB" w:rsidRDefault="00B330DB" w:rsidP="004824AA">
      <w:pPr>
        <w:pStyle w:val="Code"/>
        <w:ind w:left="0"/>
      </w:pPr>
    </w:p>
    <w:p w14:paraId="5C557777" w14:textId="22D3AF2D" w:rsidR="00B330DB" w:rsidRDefault="00B330DB" w:rsidP="00B330DB">
      <w:pPr>
        <w:pStyle w:val="Code"/>
      </w:pPr>
      <w:r>
        <w:t xml:space="preserve">Allow group </w:t>
      </w:r>
      <w:r w:rsidR="00DB62EF">
        <w:t>&lt;student group name&gt;</w:t>
      </w:r>
      <w:r>
        <w:t xml:space="preserve"> to manage </w:t>
      </w:r>
      <w:proofErr w:type="spellStart"/>
      <w:r>
        <w:t>objectstorage</w:t>
      </w:r>
      <w:proofErr w:type="spellEnd"/>
      <w:r>
        <w:t>-namespaces in compartment &lt;student compartment name&gt;</w:t>
      </w:r>
    </w:p>
    <w:p w14:paraId="6AA85196" w14:textId="77777777" w:rsidR="00B330DB" w:rsidRDefault="00B330DB" w:rsidP="00B330DB">
      <w:pPr>
        <w:pStyle w:val="Code"/>
      </w:pPr>
    </w:p>
    <w:p w14:paraId="55D4E71C" w14:textId="0A382CFA" w:rsidR="00B330DB" w:rsidRDefault="00B330DB" w:rsidP="00B330DB">
      <w:pPr>
        <w:pStyle w:val="Code"/>
      </w:pPr>
      <w:r>
        <w:t xml:space="preserve">Allow group </w:t>
      </w:r>
      <w:r w:rsidR="00DB62EF">
        <w:t>&lt;student group name&gt;</w:t>
      </w:r>
      <w:r>
        <w:t xml:space="preserve"> to manage data-transfer-jobs in compartment &lt;student compartment name&gt;</w:t>
      </w:r>
    </w:p>
    <w:p w14:paraId="0B44D02F" w14:textId="77777777" w:rsidR="00B330DB" w:rsidRDefault="00B330DB" w:rsidP="00B330DB">
      <w:pPr>
        <w:pStyle w:val="Code"/>
      </w:pPr>
    </w:p>
    <w:p w14:paraId="63B2FB48" w14:textId="41354281" w:rsidR="00B330DB" w:rsidRDefault="00B330DB" w:rsidP="00B330DB">
      <w:pPr>
        <w:pStyle w:val="Code"/>
      </w:pPr>
      <w:r>
        <w:t xml:space="preserve">Allow group </w:t>
      </w:r>
      <w:r w:rsidR="00DB62EF">
        <w:t>&lt;student group name&gt;</w:t>
      </w:r>
      <w:r>
        <w:t xml:space="preserve"> to manage ai-service-anomaly-detection-project in compartment &lt;student compartment name&gt;</w:t>
      </w:r>
    </w:p>
    <w:p w14:paraId="3413E02D" w14:textId="77777777" w:rsidR="00B330DB" w:rsidRDefault="00B330DB" w:rsidP="00B330DB">
      <w:pPr>
        <w:pStyle w:val="Code"/>
      </w:pPr>
    </w:p>
    <w:p w14:paraId="645ED863" w14:textId="01313C4E" w:rsidR="00B330DB" w:rsidRDefault="00B330DB" w:rsidP="00B330DB">
      <w:pPr>
        <w:pStyle w:val="Code"/>
      </w:pPr>
      <w:r>
        <w:t xml:space="preserve">Allow group </w:t>
      </w:r>
      <w:r w:rsidR="00DB62EF">
        <w:t>&lt;student group name&gt;</w:t>
      </w:r>
      <w:r>
        <w:t xml:space="preserve"> to manage ai-service-anomaly-detection-data-asset in compartment &lt;student compartment name&gt;</w:t>
      </w:r>
    </w:p>
    <w:p w14:paraId="05DA87DC" w14:textId="77777777" w:rsidR="00B330DB" w:rsidRDefault="00B330DB" w:rsidP="00B330DB">
      <w:pPr>
        <w:pStyle w:val="Code"/>
      </w:pPr>
    </w:p>
    <w:p w14:paraId="4122E5D8" w14:textId="1F26CACE" w:rsidR="00692CF0" w:rsidRDefault="00B330DB" w:rsidP="00A7041F">
      <w:pPr>
        <w:pStyle w:val="Code"/>
      </w:pPr>
      <w:r>
        <w:t xml:space="preserve">Allow group </w:t>
      </w:r>
      <w:r w:rsidR="00DB62EF">
        <w:t>&lt;student group name&gt;</w:t>
      </w:r>
      <w:r>
        <w:t xml:space="preserve"> to manage ai-service-anomaly-detection-model in compartment &lt;student compartment name&gt;</w:t>
      </w:r>
    </w:p>
    <w:p w14:paraId="1AD20ABB" w14:textId="06F26D05" w:rsidR="004824AA" w:rsidRDefault="004824AA" w:rsidP="00A7041F">
      <w:pPr>
        <w:pStyle w:val="Code"/>
      </w:pPr>
    </w:p>
    <w:p w14:paraId="32950B9F" w14:textId="44A49F64" w:rsidR="004824AA" w:rsidRDefault="004824AA" w:rsidP="004824AA">
      <w:pPr>
        <w:pStyle w:val="Code"/>
      </w:pPr>
      <w:r>
        <w:t xml:space="preserve">Allow group </w:t>
      </w:r>
      <w:r w:rsidR="00DB62EF">
        <w:t>&lt;student group name&gt;</w:t>
      </w:r>
      <w:r>
        <w:t xml:space="preserve"> to manage ai-service-vision-model in compartment &lt;student compartment name&gt;</w:t>
      </w:r>
    </w:p>
    <w:p w14:paraId="1D4D1E6D" w14:textId="77777777" w:rsidR="004824AA" w:rsidRDefault="004824AA" w:rsidP="00A7041F">
      <w:pPr>
        <w:pStyle w:val="Code"/>
      </w:pPr>
    </w:p>
    <w:p w14:paraId="62B1501E" w14:textId="77777777" w:rsidR="00B330DB" w:rsidRDefault="00B330DB" w:rsidP="00B330DB">
      <w:pPr>
        <w:pStyle w:val="Code"/>
      </w:pPr>
    </w:p>
    <w:p w14:paraId="28707211" w14:textId="77777777" w:rsidR="00B330DB" w:rsidRDefault="00B330DB" w:rsidP="008D341A">
      <w:pPr>
        <w:pStyle w:val="Code"/>
      </w:pPr>
    </w:p>
    <w:p w14:paraId="7FAD7DF5" w14:textId="77777777" w:rsidR="008D341A" w:rsidRDefault="008D341A" w:rsidP="008D341A">
      <w:pPr>
        <w:pStyle w:val="Code"/>
      </w:pPr>
    </w:p>
    <w:p w14:paraId="44CF37AC" w14:textId="5C97A19E" w:rsidR="0009004B" w:rsidRDefault="0009004B" w:rsidP="008D341A">
      <w:pPr>
        <w:pStyle w:val="Code"/>
      </w:pPr>
    </w:p>
    <w:p w14:paraId="5DBC4126" w14:textId="77777777" w:rsidR="008D341A" w:rsidRDefault="008D341A" w:rsidP="008D341A">
      <w:pPr>
        <w:pStyle w:val="Code"/>
      </w:pPr>
    </w:p>
    <w:p w14:paraId="11B3B6EF" w14:textId="77777777" w:rsidR="00805EC2" w:rsidRDefault="00805EC2" w:rsidP="004574F4">
      <w:pPr>
        <w:pStyle w:val="PageTitle"/>
      </w:pPr>
      <w:r>
        <w:lastRenderedPageBreak/>
        <w:t>Get Started</w:t>
      </w:r>
    </w:p>
    <w:p w14:paraId="3E9EA9F8" w14:textId="77777777" w:rsidR="001575AC" w:rsidRDefault="001575AC" w:rsidP="00A7041F">
      <w:pPr>
        <w:pStyle w:val="Subheading"/>
      </w:pPr>
      <w:r w:rsidRPr="00676B3C">
        <w:t>Overview</w:t>
      </w:r>
      <w:r>
        <w:t xml:space="preserve"> </w:t>
      </w:r>
    </w:p>
    <w:p w14:paraId="67EB591F" w14:textId="77777777" w:rsidR="001575AC" w:rsidRDefault="001575AC" w:rsidP="001575AC">
      <w:pPr>
        <w:pStyle w:val="BodyText"/>
        <w:rPr>
          <w:lang w:eastAsia="en-IN"/>
        </w:rPr>
      </w:pPr>
      <w:r w:rsidRPr="00EC19E0">
        <w:rPr>
          <w:lang w:eastAsia="en-IN"/>
        </w:rPr>
        <w:t xml:space="preserve">Data Science is a fully managed and serverless platform for data science teams to build, train, and manage machine learning models in the Oracle Cloud Infrastructure. </w:t>
      </w:r>
    </w:p>
    <w:p w14:paraId="4AC6E5C9" w14:textId="77777777" w:rsidR="001575AC" w:rsidRDefault="001575AC" w:rsidP="001575AC">
      <w:pPr>
        <w:pStyle w:val="BodyText"/>
        <w:rPr>
          <w:lang w:eastAsia="en-IN"/>
        </w:rPr>
      </w:pPr>
      <w:r w:rsidRPr="00EC19E0">
        <w:rPr>
          <w:lang w:eastAsia="en-IN"/>
        </w:rPr>
        <w:t>Projects are collaborative workspaces for organizing and documenting Data Science assets, such as notebook sessions and models. In this workshop, each participant creates their own project.</w:t>
      </w:r>
    </w:p>
    <w:p w14:paraId="4B6A1C99" w14:textId="77777777" w:rsidR="001575AC" w:rsidRDefault="001575AC" w:rsidP="001575AC">
      <w:pPr>
        <w:pStyle w:val="BodyText"/>
        <w:rPr>
          <w:lang w:eastAsia="en-IN"/>
        </w:rPr>
      </w:pPr>
      <w:r w:rsidRPr="00EC19E0">
        <w:rPr>
          <w:lang w:eastAsia="en-IN"/>
        </w:rPr>
        <w:t>Data Science notebook sessions are interactive coding environments for building and training models. Notebook sessions come with many pre-installed open source, and Oracle-developed machine learning and data science packages. In this workshop, each user has a notebook session containing several notebooks.</w:t>
      </w:r>
    </w:p>
    <w:p w14:paraId="40D7E57C" w14:textId="77777777" w:rsidR="001575AC" w:rsidRDefault="001575AC" w:rsidP="001575AC">
      <w:pPr>
        <w:pStyle w:val="BodyText"/>
        <w:rPr>
          <w:lang w:eastAsia="en-IN"/>
        </w:rPr>
      </w:pPr>
      <w:proofErr w:type="spellStart"/>
      <w:r w:rsidRPr="00EC19E0">
        <w:rPr>
          <w:lang w:eastAsia="en-IN"/>
        </w:rPr>
        <w:t>Condas</w:t>
      </w:r>
      <w:proofErr w:type="spellEnd"/>
      <w:r w:rsidRPr="00EC19E0">
        <w:rPr>
          <w:lang w:eastAsia="en-IN"/>
        </w:rPr>
        <w:t xml:space="preserve"> are collections of specific libraries and other resources that simplify library management. They are used to run notebooks and deployed models.</w:t>
      </w:r>
      <w:r>
        <w:rPr>
          <w:lang w:eastAsia="en-IN"/>
        </w:rPr>
        <w:t xml:space="preserve"> </w:t>
      </w:r>
      <w:proofErr w:type="spellStart"/>
      <w:r w:rsidRPr="00EC19E0">
        <w:rPr>
          <w:lang w:eastAsia="en-IN"/>
        </w:rPr>
        <w:t>Conda</w:t>
      </w:r>
      <w:proofErr w:type="spellEnd"/>
      <w:r w:rsidRPr="00EC19E0">
        <w:rPr>
          <w:lang w:eastAsia="en-IN"/>
        </w:rPr>
        <w:t xml:space="preserve"> Environment as somewhere between a Docker image and a Python virtual environment. </w:t>
      </w:r>
      <w:proofErr w:type="spellStart"/>
      <w:r w:rsidRPr="00EC19E0">
        <w:rPr>
          <w:lang w:eastAsia="en-IN"/>
        </w:rPr>
        <w:t>Conda</w:t>
      </w:r>
      <w:proofErr w:type="spellEnd"/>
      <w:r w:rsidRPr="00EC19E0">
        <w:rPr>
          <w:lang w:eastAsia="en-IN"/>
        </w:rPr>
        <w:t xml:space="preserve"> is like a virtual environment that lets you run Python processes in different environments with different versions of the same library.</w:t>
      </w:r>
    </w:p>
    <w:p w14:paraId="358B9FF6" w14:textId="77777777" w:rsidR="001575AC" w:rsidRPr="009B7617" w:rsidRDefault="001575AC" w:rsidP="001575AC">
      <w:pPr>
        <w:pStyle w:val="BodyText"/>
      </w:pPr>
      <w:r>
        <w:rPr>
          <w:lang w:eastAsia="en-IN"/>
        </w:rPr>
        <w:t>Two</w:t>
      </w:r>
      <w:r w:rsidRPr="009B7617">
        <w:t xml:space="preserve"> block volume drives </w:t>
      </w:r>
      <w:r>
        <w:t xml:space="preserve">are </w:t>
      </w:r>
      <w:r w:rsidRPr="009B7617">
        <w:t xml:space="preserve">associated with a notebook session. There is a boot volume that is initialized each time the notebook session is activated. Any data on the boot volume is lost when the notebook session is deactivated or terminated. There is an additional block storage unit that is preserved when a notebook session is deactivated, but it is destroyed when a notebook session is terminated. This block volume is represented by the </w:t>
      </w:r>
      <w:r w:rsidRPr="009B7617">
        <w:rPr>
          <w:rFonts w:ascii="Courier New" w:hAnsi="Courier New" w:cs="Courier New"/>
          <w:sz w:val="20"/>
          <w:szCs w:val="20"/>
        </w:rPr>
        <w:t>/home/</w:t>
      </w:r>
      <w:proofErr w:type="spellStart"/>
      <w:r w:rsidRPr="009B7617">
        <w:rPr>
          <w:rFonts w:ascii="Courier New" w:hAnsi="Courier New" w:cs="Courier New"/>
          <w:sz w:val="20"/>
          <w:szCs w:val="20"/>
        </w:rPr>
        <w:t>datascience</w:t>
      </w:r>
      <w:proofErr w:type="spellEnd"/>
      <w:r w:rsidRPr="009B7617">
        <w:t xml:space="preserve"> directory</w:t>
      </w:r>
      <w:r>
        <w:t>,</w:t>
      </w:r>
      <w:r w:rsidRPr="009B7617">
        <w:t xml:space="preserve"> and it is where the </w:t>
      </w:r>
      <w:proofErr w:type="spellStart"/>
      <w:r w:rsidRPr="009B7617">
        <w:t>JupyterLab</w:t>
      </w:r>
      <w:proofErr w:type="spellEnd"/>
      <w:r w:rsidRPr="009B7617">
        <w:t xml:space="preserve"> notebooks, data files, installed custom software, and other files should be stored.</w:t>
      </w:r>
    </w:p>
    <w:p w14:paraId="48847902" w14:textId="77777777" w:rsidR="001575AC" w:rsidRDefault="001575AC" w:rsidP="001575AC">
      <w:pPr>
        <w:pStyle w:val="BodyText"/>
      </w:pPr>
      <w:r w:rsidRPr="009B7617">
        <w:t>When a notebook session is created or activated, the compute instance, block storage, VCN, and subnet are provisioned and configured. These resources can be changed by deactivating a notebook session,</w:t>
      </w:r>
      <w:r>
        <w:t xml:space="preserve"> and</w:t>
      </w:r>
      <w:r w:rsidRPr="009B7617">
        <w:t xml:space="preserve"> then selecting </w:t>
      </w:r>
      <w:r>
        <w:t xml:space="preserve">a </w:t>
      </w:r>
      <w:r w:rsidRPr="009B7617">
        <w:t xml:space="preserve">different configuration when activating the notebook session again. </w:t>
      </w:r>
    </w:p>
    <w:p w14:paraId="1D2316FF" w14:textId="51D37749" w:rsidR="001575AC" w:rsidRDefault="001575AC" w:rsidP="00A7041F">
      <w:pPr>
        <w:pStyle w:val="Note1"/>
      </w:pPr>
      <w:r w:rsidRPr="00824CC3">
        <w:rPr>
          <w:b/>
          <w:bCs/>
        </w:rPr>
        <w:t>Note:</w:t>
      </w:r>
      <w:r w:rsidRPr="00824CC3">
        <w:t xml:space="preserve"> The size of the block storage can only be increased.</w:t>
      </w:r>
    </w:p>
    <w:p w14:paraId="6636033C" w14:textId="77777777" w:rsidR="001575AC" w:rsidRDefault="001575AC" w:rsidP="001575AC">
      <w:pPr>
        <w:pStyle w:val="BodyText"/>
      </w:pPr>
      <w:r>
        <w:t>This lab will guide you through creating a Data Science Project, creating a notebook session in your project, and then copying a repository to your newly created data science notebook session environment.</w:t>
      </w:r>
    </w:p>
    <w:p w14:paraId="7208CBF9" w14:textId="77777777" w:rsidR="00E55E4C" w:rsidRDefault="00E55E4C" w:rsidP="001575AC">
      <w:pPr>
        <w:pStyle w:val="BodyText"/>
      </w:pPr>
    </w:p>
    <w:tbl>
      <w:tblPr>
        <w:tblpPr w:leftFromText="180" w:rightFromText="180" w:vertAnchor="text" w:horzAnchor="margin" w:tblpY="-4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07C4" w14:paraId="52D8EAD4" w14:textId="77777777" w:rsidTr="000807C4">
        <w:tc>
          <w:tcPr>
            <w:tcW w:w="9350" w:type="dxa"/>
            <w:shd w:val="clear" w:color="auto" w:fill="auto"/>
          </w:tcPr>
          <w:p w14:paraId="2D5FE4CA" w14:textId="3E8FB43F" w:rsidR="000807C4" w:rsidRPr="00F25A00" w:rsidRDefault="007B62EC" w:rsidP="000807C4">
            <w:pPr>
              <w:pStyle w:val="li"/>
              <w:spacing w:before="150" w:beforeAutospacing="0"/>
              <w:rPr>
                <w:rFonts w:ascii="Arial" w:eastAsia="Calibri" w:hAnsi="Arial"/>
                <w:sz w:val="22"/>
                <w:szCs w:val="22"/>
              </w:rPr>
            </w:pPr>
            <w:bookmarkStart w:id="1" w:name="_Hlk116633491"/>
            <w:r w:rsidRPr="007B62EC">
              <w:rPr>
                <w:rFonts w:ascii="Arial" w:eastAsia="Calibri" w:hAnsi="Arial"/>
                <w:noProof/>
                <w:sz w:val="22"/>
                <w:szCs w:val="22"/>
              </w:rPr>
              <w:lastRenderedPageBreak/>
              <w:drawing>
                <wp:inline distT="0" distB="0" distL="0" distR="0" wp14:anchorId="2A02B5EC" wp14:editId="4509DAD4">
                  <wp:extent cx="5943600" cy="2759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9075"/>
                          </a:xfrm>
                          <a:prstGeom prst="rect">
                            <a:avLst/>
                          </a:prstGeom>
                        </pic:spPr>
                      </pic:pic>
                    </a:graphicData>
                  </a:graphic>
                </wp:inline>
              </w:drawing>
            </w:r>
          </w:p>
        </w:tc>
      </w:tr>
    </w:tbl>
    <w:bookmarkEnd w:id="1"/>
    <w:p w14:paraId="41270364" w14:textId="7DE269FB" w:rsidR="001575AC" w:rsidRDefault="001575AC" w:rsidP="001575AC">
      <w:pPr>
        <w:pStyle w:val="BodyText"/>
      </w:pPr>
      <w:r>
        <w:t>In this lab, you’ll:</w:t>
      </w:r>
    </w:p>
    <w:p w14:paraId="69478958" w14:textId="77777777" w:rsidR="001575AC" w:rsidRDefault="001575AC" w:rsidP="001575AC">
      <w:pPr>
        <w:pStyle w:val="ListBullet"/>
      </w:pPr>
      <w:r>
        <w:t>C</w:t>
      </w:r>
      <w:r w:rsidRPr="00620BD1">
        <w:t>reate your first Data Science project</w:t>
      </w:r>
      <w:r>
        <w:t>.</w:t>
      </w:r>
    </w:p>
    <w:p w14:paraId="786CD3D3" w14:textId="124A9B50" w:rsidR="001575AC" w:rsidRDefault="004F6768" w:rsidP="001575AC">
      <w:pPr>
        <w:pStyle w:val="ListBullet"/>
      </w:pPr>
      <w:r>
        <w:t>C</w:t>
      </w:r>
      <w:r w:rsidR="001575AC" w:rsidRPr="009B7617">
        <w:t>reate a Data Science notebook session</w:t>
      </w:r>
      <w:r w:rsidR="001575AC">
        <w:t>.</w:t>
      </w:r>
    </w:p>
    <w:p w14:paraId="53350947" w14:textId="44BAED36" w:rsidR="0055678D" w:rsidRDefault="0055678D" w:rsidP="0055678D">
      <w:pPr>
        <w:pStyle w:val="ListBullet"/>
      </w:pPr>
      <w:r>
        <w:t xml:space="preserve">Create API signing keys and configuration files. </w:t>
      </w:r>
    </w:p>
    <w:p w14:paraId="0EE13C26" w14:textId="2BBA197B" w:rsidR="008B3215" w:rsidRDefault="00463C87" w:rsidP="008B3215">
      <w:pPr>
        <w:pStyle w:val="ListBullet"/>
      </w:pPr>
      <w:r w:rsidRPr="00463C87">
        <w:t>Download course notebooks and datasets to your Notebook Session</w:t>
      </w:r>
      <w:r w:rsidR="008B3215">
        <w:t>.</w:t>
      </w:r>
    </w:p>
    <w:p w14:paraId="6BD07726" w14:textId="77777777" w:rsidR="001575AC" w:rsidRDefault="001575AC" w:rsidP="001575AC">
      <w:pPr>
        <w:pStyle w:val="ListBullet"/>
      </w:pPr>
      <w:r>
        <w:t xml:space="preserve">Install and use a </w:t>
      </w:r>
      <w:proofErr w:type="spellStart"/>
      <w:r>
        <w:t>conda</w:t>
      </w:r>
      <w:proofErr w:type="spellEnd"/>
      <w:r>
        <w:t xml:space="preserve"> environment.</w:t>
      </w:r>
    </w:p>
    <w:p w14:paraId="031C0F2A" w14:textId="77777777" w:rsidR="00A7041F" w:rsidRDefault="00A7041F" w:rsidP="00A7041F">
      <w:pPr>
        <w:pStyle w:val="ListBullet"/>
        <w:numPr>
          <w:ilvl w:val="0"/>
          <w:numId w:val="0"/>
        </w:numPr>
      </w:pPr>
    </w:p>
    <w:p w14:paraId="7BD4A5BC" w14:textId="77777777" w:rsidR="00A7041F" w:rsidRDefault="00A7041F" w:rsidP="001575AC">
      <w:pPr>
        <w:pStyle w:val="Subheading"/>
      </w:pPr>
    </w:p>
    <w:p w14:paraId="419AFF81" w14:textId="4F4DEEF2" w:rsidR="001575AC" w:rsidRDefault="001575AC" w:rsidP="001575AC">
      <w:pPr>
        <w:pStyle w:val="Subheading"/>
      </w:pPr>
      <w:r>
        <w:t>Prerequisites</w:t>
      </w:r>
    </w:p>
    <w:p w14:paraId="1419F33D" w14:textId="3682DADA" w:rsidR="003B0EB3" w:rsidRPr="003B0EB3" w:rsidRDefault="003B0EB3" w:rsidP="003B0EB3">
      <w:pPr>
        <w:pStyle w:val="ListBullet"/>
      </w:pPr>
      <w:r w:rsidRPr="003B0EB3">
        <w:t xml:space="preserve">The required IAM policies </w:t>
      </w:r>
      <w:proofErr w:type="gramStart"/>
      <w:r w:rsidRPr="003B0EB3">
        <w:t xml:space="preserve">have been </w:t>
      </w:r>
      <w:r w:rsidR="00E9781C">
        <w:t>are</w:t>
      </w:r>
      <w:proofErr w:type="gramEnd"/>
      <w:r w:rsidR="00E9781C">
        <w:t xml:space="preserve"> already set for you.</w:t>
      </w:r>
    </w:p>
    <w:p w14:paraId="42952D66" w14:textId="08B2D23B" w:rsidR="003B0EB3" w:rsidRPr="003B0EB3" w:rsidRDefault="003B0EB3" w:rsidP="003B0EB3">
      <w:pPr>
        <w:pStyle w:val="ListBullet"/>
      </w:pPr>
      <w:r w:rsidRPr="003B0EB3">
        <w:t xml:space="preserve">You must have access to the </w:t>
      </w:r>
      <w:r w:rsidR="00A7041F">
        <w:t>OCI</w:t>
      </w:r>
      <w:r w:rsidRPr="003B0EB3">
        <w:t xml:space="preserve"> Console.</w:t>
      </w:r>
    </w:p>
    <w:p w14:paraId="1A8F7101" w14:textId="77777777" w:rsidR="001575AC" w:rsidRDefault="001575AC" w:rsidP="001575AC">
      <w:pPr>
        <w:pStyle w:val="ListBullet"/>
        <w:numPr>
          <w:ilvl w:val="0"/>
          <w:numId w:val="0"/>
        </w:numPr>
      </w:pPr>
    </w:p>
    <w:p w14:paraId="47E2F7C1" w14:textId="77777777" w:rsidR="001575AC" w:rsidRDefault="001575AC" w:rsidP="001575AC">
      <w:pPr>
        <w:pStyle w:val="BodyText"/>
      </w:pPr>
    </w:p>
    <w:p w14:paraId="5E7E4125" w14:textId="3B735309" w:rsidR="001575AC" w:rsidRDefault="001575AC" w:rsidP="001575AC">
      <w:pPr>
        <w:pStyle w:val="PageTitle"/>
      </w:pPr>
      <w:r>
        <w:lastRenderedPageBreak/>
        <w:t xml:space="preserve">Create </w:t>
      </w:r>
      <w:r w:rsidR="004F6768">
        <w:t>your first</w:t>
      </w:r>
      <w:r>
        <w:t xml:space="preserve"> Data Science </w:t>
      </w:r>
      <w:proofErr w:type="gramStart"/>
      <w:r w:rsidR="004F6768">
        <w:t>p</w:t>
      </w:r>
      <w:r>
        <w:t>roject</w:t>
      </w:r>
      <w:proofErr w:type="gramEnd"/>
    </w:p>
    <w:p w14:paraId="2C9610D1" w14:textId="212926B0" w:rsidR="001575AC" w:rsidRDefault="001575AC" w:rsidP="001575AC">
      <w:pPr>
        <w:pStyle w:val="BodyText"/>
      </w:pPr>
      <w:r>
        <w:t xml:space="preserve">In </w:t>
      </w:r>
      <w:r w:rsidRPr="00824CC3">
        <w:t xml:space="preserve">this </w:t>
      </w:r>
      <w:r w:rsidR="00A7041F" w:rsidRPr="00824CC3">
        <w:t>practice</w:t>
      </w:r>
      <w:r w:rsidR="00D6228C" w:rsidRPr="00A7041F">
        <w:t>,</w:t>
      </w:r>
      <w:r w:rsidR="00D6228C">
        <w:t xml:space="preserve"> you</w:t>
      </w:r>
      <w:r w:rsidRPr="00822887">
        <w:t xml:space="preserve"> will</w:t>
      </w:r>
      <w:r>
        <w:t xml:space="preserve"> learn to create a Data Science Project.</w:t>
      </w:r>
    </w:p>
    <w:p w14:paraId="140FFCBE" w14:textId="77777777" w:rsidR="001575AC" w:rsidRDefault="001575AC" w:rsidP="001575AC">
      <w:pPr>
        <w:pStyle w:val="Subheading"/>
      </w:pPr>
      <w:r>
        <w:t>Tasks</w:t>
      </w:r>
    </w:p>
    <w:p w14:paraId="67F47C57" w14:textId="4D5663C2" w:rsidR="00952B96" w:rsidRDefault="00952B96" w:rsidP="00241304">
      <w:pPr>
        <w:pStyle w:val="Task1"/>
        <w:numPr>
          <w:ilvl w:val="0"/>
          <w:numId w:val="28"/>
        </w:numPr>
      </w:pPr>
      <w:r>
        <w:t xml:space="preserve">In the top right of Console, under </w:t>
      </w:r>
      <w:proofErr w:type="gramStart"/>
      <w:r w:rsidRPr="00952B96">
        <w:rPr>
          <w:b/>
          <w:bCs/>
        </w:rPr>
        <w:t>Regions</w:t>
      </w:r>
      <w:proofErr w:type="gramEnd"/>
      <w:r>
        <w:t xml:space="preserve">, select </w:t>
      </w:r>
      <w:r w:rsidRPr="00952B96">
        <w:rPr>
          <w:b/>
          <w:bCs/>
        </w:rPr>
        <w:t>US</w:t>
      </w:r>
      <w:r>
        <w:rPr>
          <w:b/>
          <w:bCs/>
        </w:rPr>
        <w:t>-</w:t>
      </w:r>
      <w:r w:rsidRPr="00952B96">
        <w:rPr>
          <w:b/>
          <w:bCs/>
        </w:rPr>
        <w:t>West</w:t>
      </w:r>
      <w:r>
        <w:rPr>
          <w:b/>
          <w:bCs/>
        </w:rPr>
        <w:t xml:space="preserve"> </w:t>
      </w:r>
      <w:r w:rsidRPr="00952B96">
        <w:rPr>
          <w:b/>
          <w:bCs/>
        </w:rPr>
        <w:t>(Phoenix)</w:t>
      </w:r>
      <w:r>
        <w:t xml:space="preserve"> Region </w:t>
      </w:r>
    </w:p>
    <w:p w14:paraId="28104E58" w14:textId="6E7DB779" w:rsidR="001575AC" w:rsidRPr="00CA1B33" w:rsidRDefault="001A3E46" w:rsidP="00241304">
      <w:pPr>
        <w:pStyle w:val="Task1"/>
        <w:numPr>
          <w:ilvl w:val="0"/>
          <w:numId w:val="28"/>
        </w:numPr>
      </w:pPr>
      <w:r>
        <w:t>From</w:t>
      </w:r>
      <w:r w:rsidR="001575AC" w:rsidRPr="00CA1B33">
        <w:t xml:space="preserve"> the </w:t>
      </w:r>
      <w:r w:rsidR="001575AC" w:rsidRPr="00241304">
        <w:t>Navigation Menu</w:t>
      </w:r>
      <w:r w:rsidR="001575AC" w:rsidRPr="00CA1B33">
        <w:t xml:space="preserve">, </w:t>
      </w:r>
      <w:r w:rsidR="00D6228C">
        <w:t xml:space="preserve">under </w:t>
      </w:r>
      <w:r w:rsidR="001575AC" w:rsidRPr="00241304">
        <w:rPr>
          <w:b/>
          <w:bCs/>
        </w:rPr>
        <w:t>Analytics &amp; AI</w:t>
      </w:r>
      <w:r w:rsidR="00CE6EEB">
        <w:t xml:space="preserve">, </w:t>
      </w:r>
      <w:r w:rsidR="001575AC" w:rsidRPr="00CA1B33">
        <w:t xml:space="preserve">select </w:t>
      </w:r>
      <w:r w:rsidR="001575AC" w:rsidRPr="00241304">
        <w:rPr>
          <w:b/>
          <w:bCs/>
        </w:rPr>
        <w:t>Data Science</w:t>
      </w:r>
      <w:r w:rsidR="001575AC" w:rsidRPr="00CA1B33">
        <w:t xml:space="preserve"> under </w:t>
      </w:r>
      <w:r w:rsidR="001575AC" w:rsidRPr="002B5B21">
        <w:t>Machine Learning</w:t>
      </w:r>
      <w:r w:rsidR="001575AC">
        <w:t>.</w:t>
      </w:r>
    </w:p>
    <w:p w14:paraId="49CD322E" w14:textId="302BF7C4" w:rsidR="002B5B21" w:rsidRPr="00824CC3" w:rsidRDefault="002B5B21" w:rsidP="002B5B21">
      <w:pPr>
        <w:pStyle w:val="Task1"/>
        <w:numPr>
          <w:ilvl w:val="0"/>
          <w:numId w:val="28"/>
        </w:numPr>
      </w:pPr>
      <w:r w:rsidRPr="00824CC3">
        <w:t xml:space="preserve">In the left pane, under </w:t>
      </w:r>
      <w:r w:rsidRPr="00824CC3">
        <w:rPr>
          <w:b/>
          <w:bCs/>
        </w:rPr>
        <w:t>List Scope</w:t>
      </w:r>
      <w:r w:rsidRPr="00824CC3">
        <w:t>, note that, your allocated compartment is pre-selected.</w:t>
      </w:r>
    </w:p>
    <w:p w14:paraId="18BF38B6" w14:textId="0109D762" w:rsidR="00AF27E6" w:rsidRPr="00F54E9C" w:rsidRDefault="002B5B21" w:rsidP="002B5B21">
      <w:pPr>
        <w:pStyle w:val="Task1"/>
        <w:numPr>
          <w:ilvl w:val="0"/>
          <w:numId w:val="28"/>
        </w:numPr>
        <w:spacing w:before="60"/>
      </w:pPr>
      <w:r>
        <w:t>C</w:t>
      </w:r>
      <w:r w:rsidR="001575AC">
        <w:t xml:space="preserve">lick </w:t>
      </w:r>
      <w:r w:rsidR="001575AC" w:rsidRPr="00241304">
        <w:rPr>
          <w:b/>
        </w:rPr>
        <w:t>Create Project</w:t>
      </w:r>
      <w:r>
        <w:rPr>
          <w:bCs/>
        </w:rPr>
        <w:t>, and f</w:t>
      </w:r>
      <w:r w:rsidR="00AF27E6" w:rsidRPr="002B5B21">
        <w:rPr>
          <w:bCs/>
        </w:rPr>
        <w:t xml:space="preserve">ill </w:t>
      </w:r>
      <w:r w:rsidR="00CE6EEB" w:rsidRPr="002B5B21">
        <w:rPr>
          <w:bCs/>
        </w:rPr>
        <w:t>out the dialog box</w:t>
      </w:r>
      <w:r w:rsidR="00A7041F" w:rsidRPr="002B5B21">
        <w:rPr>
          <w:bCs/>
        </w:rPr>
        <w:t xml:space="preserve"> with the following details:</w:t>
      </w:r>
    </w:p>
    <w:p w14:paraId="6EBAB058" w14:textId="1AA8AA60" w:rsidR="00AF27E6" w:rsidRPr="00AF27E6" w:rsidRDefault="00AF27E6" w:rsidP="00AF27E6">
      <w:pPr>
        <w:pStyle w:val="ListBullet"/>
      </w:pPr>
      <w:r>
        <w:rPr>
          <w:b/>
        </w:rPr>
        <w:t>N</w:t>
      </w:r>
      <w:r w:rsidR="001575AC" w:rsidRPr="00241304">
        <w:rPr>
          <w:b/>
        </w:rPr>
        <w:t>ame</w:t>
      </w:r>
      <w:r>
        <w:t>:</w:t>
      </w:r>
      <w:r w:rsidR="001575AC">
        <w:t xml:space="preserve"> </w:t>
      </w:r>
      <w:r w:rsidR="00241304">
        <w:t>&lt;</w:t>
      </w:r>
      <w:r w:rsidR="001575AC" w:rsidRPr="00241304">
        <w:rPr>
          <w:i/>
          <w:iCs/>
        </w:rPr>
        <w:t>Data Science Project</w:t>
      </w:r>
      <w:r>
        <w:rPr>
          <w:i/>
          <w:iCs/>
        </w:rPr>
        <w:t>&gt;</w:t>
      </w:r>
    </w:p>
    <w:p w14:paraId="07AF458A" w14:textId="0174A3BF" w:rsidR="00AF27E6" w:rsidRDefault="001575AC" w:rsidP="00AF27E6">
      <w:pPr>
        <w:pStyle w:val="ListBullet"/>
      </w:pPr>
      <w:r w:rsidRPr="00241304">
        <w:rPr>
          <w:b/>
        </w:rPr>
        <w:t>Description</w:t>
      </w:r>
      <w:r w:rsidR="00AF27E6">
        <w:t>: &lt;</w:t>
      </w:r>
      <w:r w:rsidR="00AF27E6">
        <w:rPr>
          <w:i/>
          <w:iCs/>
        </w:rPr>
        <w:t xml:space="preserve">Provide </w:t>
      </w:r>
      <w:r w:rsidR="00CE6EEB">
        <w:rPr>
          <w:i/>
          <w:iCs/>
        </w:rPr>
        <w:t xml:space="preserve">suitable </w:t>
      </w:r>
      <w:r w:rsidR="00AF27E6">
        <w:rPr>
          <w:i/>
          <w:iCs/>
        </w:rPr>
        <w:t>Description&gt;</w:t>
      </w:r>
    </w:p>
    <w:p w14:paraId="0057A584" w14:textId="5E893F20" w:rsidR="001575AC" w:rsidRPr="00F54E9C" w:rsidRDefault="001575AC" w:rsidP="00AF27E6">
      <w:pPr>
        <w:pStyle w:val="Task1"/>
        <w:numPr>
          <w:ilvl w:val="0"/>
          <w:numId w:val="28"/>
        </w:numPr>
      </w:pPr>
      <w:r>
        <w:t xml:space="preserve">Click </w:t>
      </w:r>
      <w:r w:rsidRPr="00AF27E6">
        <w:rPr>
          <w:b/>
        </w:rPr>
        <w:t>Create.</w:t>
      </w:r>
    </w:p>
    <w:p w14:paraId="3D755F3E" w14:textId="3A154053" w:rsidR="001575AC" w:rsidRDefault="001575AC" w:rsidP="00241304">
      <w:pPr>
        <w:pStyle w:val="Task1"/>
        <w:numPr>
          <w:ilvl w:val="0"/>
          <w:numId w:val="28"/>
        </w:numPr>
        <w:spacing w:before="60"/>
      </w:pPr>
      <w:r>
        <w:t>The project gets created and listed on the Projects page.</w:t>
      </w:r>
    </w:p>
    <w:p w14:paraId="5C51826C" w14:textId="3EB630DF" w:rsidR="00952B96" w:rsidRPr="00CA1B33" w:rsidRDefault="00952B96" w:rsidP="00952B96">
      <w:pPr>
        <w:pStyle w:val="Task1"/>
        <w:numPr>
          <w:ilvl w:val="0"/>
          <w:numId w:val="0"/>
        </w:numPr>
        <w:spacing w:before="60"/>
        <w:ind w:left="432"/>
      </w:pPr>
    </w:p>
    <w:p w14:paraId="6AF6B0B7" w14:textId="77777777" w:rsidR="00286F21" w:rsidRDefault="00286F21" w:rsidP="00286F21">
      <w:pPr>
        <w:pStyle w:val="Task1"/>
        <w:numPr>
          <w:ilvl w:val="0"/>
          <w:numId w:val="0"/>
        </w:numPr>
        <w:spacing w:before="60"/>
        <w:ind w:left="432"/>
      </w:pPr>
    </w:p>
    <w:p w14:paraId="5AD3A065" w14:textId="154CDF55" w:rsidR="001575AC" w:rsidRDefault="00286F21" w:rsidP="00A7041F">
      <w:pPr>
        <w:pStyle w:val="Note1"/>
      </w:pPr>
      <w:r w:rsidRPr="00286F21">
        <w:rPr>
          <w:b/>
          <w:bCs/>
        </w:rPr>
        <w:t>Note</w:t>
      </w:r>
      <w:r>
        <w:t xml:space="preserve">: </w:t>
      </w:r>
      <w:r w:rsidR="001575AC" w:rsidRPr="00CA1B33">
        <w:t>The project page lists project information along with resources contained in the project</w:t>
      </w:r>
      <w:r w:rsidR="001575AC">
        <w:t>,</w:t>
      </w:r>
      <w:r w:rsidR="001575AC" w:rsidRPr="00CA1B33">
        <w:t xml:space="preserve"> such as </w:t>
      </w:r>
      <w:r w:rsidR="001575AC" w:rsidRPr="003D1E00">
        <w:t>notebook sessions, models, jobs,</w:t>
      </w:r>
      <w:r w:rsidR="001575AC" w:rsidRPr="00CA1B33">
        <w:t xml:space="preserve"> and </w:t>
      </w:r>
      <w:r w:rsidR="001575AC" w:rsidRPr="003D1E00">
        <w:t>model deployments</w:t>
      </w:r>
      <w:r w:rsidR="001575AC" w:rsidRPr="00CA1B33">
        <w:t>. We'll work w</w:t>
      </w:r>
      <w:r w:rsidR="001575AC">
        <w:t>ith all of these</w:t>
      </w:r>
      <w:r w:rsidR="00CE6EEB">
        <w:t xml:space="preserve"> in our upcoming labs.</w:t>
      </w:r>
    </w:p>
    <w:p w14:paraId="03BD26E0" w14:textId="42457478" w:rsidR="001575AC" w:rsidRDefault="001575AC" w:rsidP="008B3215">
      <w:pPr>
        <w:pStyle w:val="PageTitle"/>
      </w:pPr>
      <w:r>
        <w:lastRenderedPageBreak/>
        <w:t xml:space="preserve">Create and </w:t>
      </w:r>
      <w:r w:rsidR="00925405">
        <w:t>O</w:t>
      </w:r>
      <w:r>
        <w:t>pen Notebook Session</w:t>
      </w:r>
    </w:p>
    <w:p w14:paraId="0A890D3C" w14:textId="476D8C51" w:rsidR="001575AC" w:rsidRDefault="00925405" w:rsidP="001575AC">
      <w:pPr>
        <w:pStyle w:val="BodyText"/>
      </w:pPr>
      <w:r>
        <w:t>In this practice, y</w:t>
      </w:r>
      <w:r w:rsidR="001575AC">
        <w:t xml:space="preserve">ou will </w:t>
      </w:r>
      <w:r>
        <w:t>learn</w:t>
      </w:r>
      <w:r w:rsidR="004F6768">
        <w:t xml:space="preserve"> how to c</w:t>
      </w:r>
      <w:r w:rsidR="001575AC">
        <w:t>reate a Notebook session and then open a Notebook within it</w:t>
      </w:r>
      <w:r w:rsidR="004F6768">
        <w:t xml:space="preserve">. </w:t>
      </w:r>
    </w:p>
    <w:p w14:paraId="46CD7091" w14:textId="77777777" w:rsidR="001575AC" w:rsidRDefault="001575AC" w:rsidP="00925405">
      <w:pPr>
        <w:pStyle w:val="Subheading"/>
      </w:pPr>
      <w:r>
        <w:t xml:space="preserve">Tasks </w:t>
      </w:r>
    </w:p>
    <w:p w14:paraId="6BE76AA6" w14:textId="0A0F4CDC" w:rsidR="001575AC" w:rsidRDefault="00177316" w:rsidP="00241304">
      <w:pPr>
        <w:pStyle w:val="Task1"/>
        <w:numPr>
          <w:ilvl w:val="0"/>
          <w:numId w:val="29"/>
        </w:numPr>
      </w:pPr>
      <w:r>
        <w:t>From the</w:t>
      </w:r>
      <w:r w:rsidR="001575AC">
        <w:t xml:space="preserve"> </w:t>
      </w:r>
      <w:r w:rsidR="00241304">
        <w:t>Navigation Menu</w:t>
      </w:r>
      <w:r>
        <w:t>,</w:t>
      </w:r>
      <w:r w:rsidR="00241304">
        <w:t xml:space="preserve"> </w:t>
      </w:r>
      <w:r>
        <w:t>c</w:t>
      </w:r>
      <w:r w:rsidR="001575AC">
        <w:t xml:space="preserve">lick </w:t>
      </w:r>
      <w:r w:rsidR="001575AC" w:rsidRPr="00241304">
        <w:rPr>
          <w:b/>
          <w:bCs/>
        </w:rPr>
        <w:t>Data Science</w:t>
      </w:r>
      <w:r w:rsidR="001575AC">
        <w:t xml:space="preserve"> under </w:t>
      </w:r>
      <w:r w:rsidR="001575AC" w:rsidRPr="004F6768">
        <w:t>Analytics &amp; AI</w:t>
      </w:r>
      <w:r w:rsidR="001575AC">
        <w:t>.</w:t>
      </w:r>
    </w:p>
    <w:p w14:paraId="27F35000" w14:textId="17F716F0" w:rsidR="001575AC" w:rsidRDefault="001575AC" w:rsidP="00241304">
      <w:pPr>
        <w:pStyle w:val="Task1"/>
        <w:numPr>
          <w:ilvl w:val="0"/>
          <w:numId w:val="29"/>
        </w:numPr>
      </w:pPr>
      <w:r>
        <w:t xml:space="preserve">Click </w:t>
      </w:r>
      <w:r w:rsidR="004F6768" w:rsidRPr="004F6768">
        <w:rPr>
          <w:i/>
          <w:iCs/>
        </w:rPr>
        <w:t>&lt;</w:t>
      </w:r>
      <w:r w:rsidR="00925405" w:rsidRPr="00925405">
        <w:rPr>
          <w:i/>
          <w:iCs/>
        </w:rPr>
        <w:t xml:space="preserve"> </w:t>
      </w:r>
      <w:r w:rsidR="00925405" w:rsidRPr="004F6768">
        <w:rPr>
          <w:i/>
          <w:iCs/>
        </w:rPr>
        <w:t xml:space="preserve">your </w:t>
      </w:r>
      <w:r w:rsidR="004F6768" w:rsidRPr="004F6768">
        <w:rPr>
          <w:i/>
          <w:iCs/>
        </w:rPr>
        <w:t>-</w:t>
      </w:r>
      <w:r w:rsidRPr="004F6768">
        <w:rPr>
          <w:i/>
          <w:iCs/>
        </w:rPr>
        <w:t>Data Science Project</w:t>
      </w:r>
      <w:r w:rsidR="00177316" w:rsidRPr="004F6768">
        <w:rPr>
          <w:i/>
          <w:iCs/>
        </w:rPr>
        <w:t>&gt;</w:t>
      </w:r>
      <w:r w:rsidR="00177316">
        <w:t>.</w:t>
      </w:r>
    </w:p>
    <w:p w14:paraId="3C50E6D8" w14:textId="4069FF16" w:rsidR="001575AC" w:rsidRPr="00CF5EDA" w:rsidRDefault="004F6768" w:rsidP="00241304">
      <w:pPr>
        <w:pStyle w:val="Task1"/>
        <w:numPr>
          <w:ilvl w:val="0"/>
          <w:numId w:val="29"/>
        </w:numPr>
      </w:pPr>
      <w:r>
        <w:t>Click</w:t>
      </w:r>
      <w:r w:rsidR="001575AC" w:rsidRPr="00CF5EDA">
        <w:t> </w:t>
      </w:r>
      <w:r w:rsidR="001575AC" w:rsidRPr="00241304">
        <w:rPr>
          <w:b/>
          <w:bCs/>
        </w:rPr>
        <w:t>Notebook Sessions</w:t>
      </w:r>
      <w:r>
        <w:t xml:space="preserve"> under Resources.</w:t>
      </w:r>
    </w:p>
    <w:p w14:paraId="06B4B3F4" w14:textId="77777777" w:rsidR="001575AC" w:rsidRDefault="001575AC" w:rsidP="001575AC">
      <w:pPr>
        <w:pStyle w:val="Task1"/>
      </w:pPr>
      <w:r w:rsidRPr="00CF5EDA">
        <w:t>Click </w:t>
      </w:r>
      <w:r w:rsidRPr="00EF6818">
        <w:rPr>
          <w:b/>
          <w:bCs/>
        </w:rPr>
        <w:t>Create Notebook Session</w:t>
      </w:r>
      <w:r>
        <w:t>.</w:t>
      </w:r>
    </w:p>
    <w:p w14:paraId="4A482817" w14:textId="6BD47BA4" w:rsidR="004F6768" w:rsidRPr="00925405" w:rsidRDefault="001575AC" w:rsidP="00925405">
      <w:pPr>
        <w:pStyle w:val="Task1"/>
        <w:rPr>
          <w:rFonts w:ascii="Times New Roman" w:hAnsi="Times New Roman"/>
          <w:sz w:val="27"/>
          <w:szCs w:val="27"/>
          <w:lang w:eastAsia="en-IN"/>
        </w:rPr>
      </w:pPr>
      <w:r w:rsidRPr="004D3C79">
        <w:rPr>
          <w:lang w:eastAsia="en-IN"/>
        </w:rPr>
        <w:t>The Create notebook session</w:t>
      </w:r>
      <w:r w:rsidR="00832DD3">
        <w:rPr>
          <w:lang w:eastAsia="en-IN"/>
        </w:rPr>
        <w:t>’s</w:t>
      </w:r>
      <w:r w:rsidRPr="004D3C79">
        <w:rPr>
          <w:lang w:eastAsia="en-IN"/>
        </w:rPr>
        <w:t> dialog box opens. </w:t>
      </w:r>
      <w:r w:rsidR="004F6768" w:rsidRPr="00925405">
        <w:rPr>
          <w:lang w:eastAsia="en-IN"/>
        </w:rPr>
        <w:t>Fill out the details</w:t>
      </w:r>
      <w:r w:rsidR="00925405">
        <w:rPr>
          <w:lang w:eastAsia="en-IN"/>
        </w:rPr>
        <w:t>:</w:t>
      </w:r>
    </w:p>
    <w:p w14:paraId="552BD4A2" w14:textId="77777777" w:rsidR="00952B96" w:rsidRPr="0078615C" w:rsidRDefault="00952B96" w:rsidP="00952B96">
      <w:pPr>
        <w:pStyle w:val="ListNumber"/>
      </w:pPr>
      <w:bookmarkStart w:id="2" w:name="_Hlk120704138"/>
      <w:bookmarkStart w:id="3" w:name="_Hlk120703797"/>
      <w:r w:rsidRPr="00952B96">
        <w:rPr>
          <w:b/>
          <w:bCs/>
          <w:lang w:eastAsia="en-IN"/>
        </w:rPr>
        <w:t>Compartment</w:t>
      </w:r>
      <w:r w:rsidRPr="00824CC3">
        <w:rPr>
          <w:lang w:eastAsia="en-IN"/>
        </w:rPr>
        <w:t>: &lt;</w:t>
      </w:r>
      <w:r w:rsidRPr="00952B96">
        <w:rPr>
          <w:i/>
          <w:iCs/>
          <w:lang w:eastAsia="en-IN"/>
        </w:rPr>
        <w:t>your-compartment</w:t>
      </w:r>
      <w:r w:rsidRPr="00824CC3">
        <w:rPr>
          <w:lang w:eastAsia="en-IN"/>
        </w:rPr>
        <w:t>&gt;</w:t>
      </w:r>
    </w:p>
    <w:p w14:paraId="0D891B54" w14:textId="77777777" w:rsidR="00952B96" w:rsidRPr="0078615C" w:rsidRDefault="00952B96" w:rsidP="00952B96">
      <w:pPr>
        <w:pStyle w:val="ListNumber"/>
      </w:pPr>
      <w:r w:rsidRPr="00952B96">
        <w:rPr>
          <w:b/>
          <w:bCs/>
          <w:lang w:eastAsia="en-IN"/>
        </w:rPr>
        <w:t>Name</w:t>
      </w:r>
      <w:r w:rsidRPr="00824CC3">
        <w:rPr>
          <w:lang w:eastAsia="en-IN"/>
        </w:rPr>
        <w:t>: &lt;</w:t>
      </w:r>
      <w:proofErr w:type="spellStart"/>
      <w:r w:rsidRPr="00952B96">
        <w:rPr>
          <w:i/>
          <w:iCs/>
          <w:lang w:eastAsia="en-IN"/>
        </w:rPr>
        <w:t>DataScience_Labs</w:t>
      </w:r>
      <w:proofErr w:type="spellEnd"/>
      <w:r w:rsidRPr="00824CC3">
        <w:rPr>
          <w:lang w:eastAsia="en-IN"/>
        </w:rPr>
        <w:t>&gt;</w:t>
      </w:r>
    </w:p>
    <w:p w14:paraId="5FEA1C23" w14:textId="77777777" w:rsidR="00952B96" w:rsidRPr="0078615C" w:rsidRDefault="00952B96" w:rsidP="00952B96">
      <w:pPr>
        <w:pStyle w:val="ListNumber"/>
      </w:pPr>
      <w:r w:rsidRPr="00952B96">
        <w:rPr>
          <w:b/>
          <w:bCs/>
          <w:lang w:eastAsia="en-IN"/>
        </w:rPr>
        <w:t>Compute Shape:</w:t>
      </w:r>
      <w:r w:rsidRPr="00824CC3">
        <w:rPr>
          <w:lang w:eastAsia="en-IN"/>
        </w:rPr>
        <w:t xml:space="preserve"> Click </w:t>
      </w:r>
      <w:r w:rsidRPr="00952B96">
        <w:rPr>
          <w:b/>
          <w:bCs/>
          <w:lang w:eastAsia="en-IN"/>
        </w:rPr>
        <w:t>Change shape</w:t>
      </w:r>
      <w:r w:rsidRPr="00FA4693">
        <w:rPr>
          <w:lang w:eastAsia="en-IN"/>
        </w:rPr>
        <w:t>.</w:t>
      </w:r>
    </w:p>
    <w:p w14:paraId="33465484" w14:textId="77777777" w:rsidR="00952B96" w:rsidRPr="0078615C" w:rsidRDefault="00952B96" w:rsidP="00952B96">
      <w:pPr>
        <w:pStyle w:val="ListNumber"/>
      </w:pPr>
      <w:r w:rsidRPr="00952B96">
        <w:rPr>
          <w:b/>
          <w:bCs/>
        </w:rPr>
        <w:t xml:space="preserve">Shape Series: </w:t>
      </w:r>
      <w:r w:rsidRPr="0078615C">
        <w:t>Intel</w:t>
      </w:r>
    </w:p>
    <w:p w14:paraId="2C2511B7" w14:textId="77777777" w:rsidR="00952B96" w:rsidRPr="00952B96" w:rsidRDefault="00952B96" w:rsidP="00952B96">
      <w:pPr>
        <w:pStyle w:val="ListNumber"/>
        <w:rPr>
          <w:b/>
          <w:bCs/>
        </w:rPr>
      </w:pPr>
      <w:r w:rsidRPr="00952B96">
        <w:rPr>
          <w:b/>
          <w:bCs/>
        </w:rPr>
        <w:t>Shape name: VM. Standard.E4. Flex</w:t>
      </w:r>
    </w:p>
    <w:p w14:paraId="25255114" w14:textId="77777777" w:rsidR="00952B96" w:rsidRPr="00CC1821" w:rsidRDefault="00952B96" w:rsidP="00952B96">
      <w:pPr>
        <w:pStyle w:val="ListNumber"/>
      </w:pPr>
      <w:r w:rsidRPr="00CC1821">
        <w:t xml:space="preserve">Click </w:t>
      </w:r>
      <w:r w:rsidRPr="00952B96">
        <w:rPr>
          <w:b/>
          <w:bCs/>
        </w:rPr>
        <w:t>Select shape</w:t>
      </w:r>
      <w:r w:rsidRPr="00CC1821">
        <w:t>.</w:t>
      </w:r>
    </w:p>
    <w:p w14:paraId="23A43D91" w14:textId="77777777" w:rsidR="00952B96" w:rsidRPr="0078615C" w:rsidRDefault="00952B96" w:rsidP="00952B96">
      <w:pPr>
        <w:pStyle w:val="ListNumber"/>
      </w:pPr>
      <w:r w:rsidRPr="00952B96">
        <w:rPr>
          <w:b/>
          <w:bCs/>
        </w:rPr>
        <w:t>Number of OCPUs</w:t>
      </w:r>
      <w:r>
        <w:t>:2</w:t>
      </w:r>
    </w:p>
    <w:p w14:paraId="6EDA9A39" w14:textId="77777777" w:rsidR="00952B96" w:rsidRPr="0078615C" w:rsidRDefault="00952B96" w:rsidP="00952B96">
      <w:pPr>
        <w:pStyle w:val="ListNumber"/>
      </w:pPr>
      <w:r w:rsidRPr="00952B96">
        <w:rPr>
          <w:b/>
          <w:bCs/>
        </w:rPr>
        <w:t>Block storage size:</w:t>
      </w:r>
      <w:r w:rsidRPr="0078615C">
        <w:t> 50 GB</w:t>
      </w:r>
    </w:p>
    <w:p w14:paraId="535B5F89" w14:textId="77777777" w:rsidR="00952B96" w:rsidRPr="0078615C" w:rsidRDefault="00952B96" w:rsidP="00952B96">
      <w:pPr>
        <w:pStyle w:val="ListNumber"/>
      </w:pPr>
      <w:r w:rsidRPr="00952B96">
        <w:rPr>
          <w:b/>
          <w:bCs/>
        </w:rPr>
        <w:t>Networking type:</w:t>
      </w:r>
      <w:r w:rsidRPr="0078615C">
        <w:t xml:space="preserve"> Default Networking </w:t>
      </w:r>
    </w:p>
    <w:bookmarkEnd w:id="2"/>
    <w:bookmarkEnd w:id="3"/>
    <w:p w14:paraId="261B5FDA" w14:textId="3883F1AA" w:rsidR="008B3215" w:rsidRPr="008B3215" w:rsidRDefault="008B3215" w:rsidP="001575AC">
      <w:pPr>
        <w:pStyle w:val="Task1"/>
        <w:rPr>
          <w:rFonts w:ascii="Times New Roman" w:hAnsi="Times New Roman"/>
          <w:sz w:val="27"/>
          <w:szCs w:val="27"/>
          <w:lang w:eastAsia="en-IN"/>
        </w:rPr>
      </w:pPr>
      <w:r w:rsidRPr="00BB3DC2">
        <w:rPr>
          <w:lang w:eastAsia="en-IN"/>
        </w:rPr>
        <w:t>Click </w:t>
      </w:r>
      <w:r w:rsidRPr="00BB3DC2">
        <w:rPr>
          <w:b/>
          <w:bCs/>
          <w:lang w:eastAsia="en-IN"/>
        </w:rPr>
        <w:t>Create</w:t>
      </w:r>
      <w:r>
        <w:rPr>
          <w:b/>
          <w:bCs/>
          <w:lang w:eastAsia="en-IN"/>
        </w:rPr>
        <w:t>.</w:t>
      </w:r>
    </w:p>
    <w:p w14:paraId="64C9B01E" w14:textId="3A9FF8DF" w:rsidR="001575AC" w:rsidRPr="00BB3DC2" w:rsidRDefault="001575AC" w:rsidP="001575AC">
      <w:pPr>
        <w:pStyle w:val="Task1"/>
        <w:rPr>
          <w:rFonts w:ascii="Times New Roman" w:hAnsi="Times New Roman"/>
          <w:sz w:val="27"/>
          <w:szCs w:val="27"/>
          <w:lang w:eastAsia="en-IN"/>
        </w:rPr>
      </w:pPr>
      <w:r w:rsidRPr="00BB3DC2">
        <w:rPr>
          <w:lang w:eastAsia="en-IN"/>
        </w:rPr>
        <w:t>Check </w:t>
      </w:r>
      <w:r w:rsidRPr="00824CC3">
        <w:rPr>
          <w:lang w:eastAsia="en-IN"/>
        </w:rPr>
        <w:t>the </w:t>
      </w:r>
      <w:r w:rsidRPr="00824CC3">
        <w:rPr>
          <w:b/>
          <w:bCs/>
          <w:lang w:eastAsia="en-IN"/>
        </w:rPr>
        <w:t>View detail page</w:t>
      </w:r>
      <w:r w:rsidRPr="00BB3DC2">
        <w:rPr>
          <w:lang w:eastAsia="en-IN"/>
        </w:rPr>
        <w:t xml:space="preserve"> on clicking Create. </w:t>
      </w:r>
      <w:r w:rsidRPr="00BB3DC2">
        <w:rPr>
          <w:rFonts w:ascii="Times New Roman" w:hAnsi="Times New Roman"/>
          <w:sz w:val="27"/>
          <w:szCs w:val="27"/>
          <w:lang w:eastAsia="en-IN"/>
        </w:rPr>
        <w:t xml:space="preserve"> </w:t>
      </w:r>
    </w:p>
    <w:p w14:paraId="5E9D37A3" w14:textId="77777777" w:rsidR="001575AC" w:rsidRPr="004D3C79" w:rsidRDefault="001575AC" w:rsidP="001575AC">
      <w:pPr>
        <w:pStyle w:val="Task1"/>
        <w:rPr>
          <w:rFonts w:ascii="Times New Roman" w:hAnsi="Times New Roman"/>
          <w:sz w:val="27"/>
          <w:szCs w:val="27"/>
          <w:lang w:eastAsia="en-IN"/>
        </w:rPr>
      </w:pPr>
      <w:r w:rsidRPr="004D3C79">
        <w:rPr>
          <w:lang w:eastAsia="en-IN"/>
        </w:rPr>
        <w:t>While the notebook session is being created, you will be taken to the detail page.  The notebook session will take about 4 minutes to provision. When it is ready, the Open button will be enabled.</w:t>
      </w:r>
    </w:p>
    <w:p w14:paraId="6F84AA3B" w14:textId="7F51BFE5" w:rsidR="0055678D" w:rsidRDefault="001575AC" w:rsidP="00952B96">
      <w:pPr>
        <w:pStyle w:val="Task1"/>
        <w:rPr>
          <w:lang w:eastAsia="en-IN"/>
        </w:rPr>
      </w:pPr>
      <w:r w:rsidRPr="00EF6818">
        <w:rPr>
          <w:lang w:eastAsia="en-IN"/>
        </w:rPr>
        <w:t>Click </w:t>
      </w:r>
      <w:r w:rsidRPr="00952B96">
        <w:rPr>
          <w:b/>
          <w:bCs/>
          <w:lang w:eastAsia="en-IN"/>
        </w:rPr>
        <w:t>Open</w:t>
      </w:r>
      <w:r w:rsidRPr="00EF6818">
        <w:rPr>
          <w:lang w:eastAsia="en-IN"/>
        </w:rPr>
        <w:t> to open your notebook session.</w:t>
      </w:r>
    </w:p>
    <w:p w14:paraId="69E5B3E7" w14:textId="77777777" w:rsidR="0055678D" w:rsidRDefault="0055678D" w:rsidP="0055678D">
      <w:pPr>
        <w:pStyle w:val="PageTitle"/>
      </w:pPr>
      <w:r>
        <w:lastRenderedPageBreak/>
        <w:t>Create API Signing Keys and Configuration Files</w:t>
      </w:r>
    </w:p>
    <w:p w14:paraId="2C3392B0" w14:textId="77777777" w:rsidR="0055678D" w:rsidRPr="00EA30B4" w:rsidRDefault="0055678D" w:rsidP="0055678D">
      <w:pPr>
        <w:pStyle w:val="BodyText"/>
        <w:rPr>
          <w:rFonts w:ascii="Times New Roman" w:hAnsi="Times New Roman"/>
          <w:sz w:val="27"/>
          <w:szCs w:val="27"/>
          <w:lang w:eastAsia="en-IN"/>
        </w:rPr>
      </w:pPr>
      <w:r>
        <w:rPr>
          <w:lang w:eastAsia="en-IN"/>
        </w:rPr>
        <w:t xml:space="preserve">Here, you will see how to create API keys. You will also learn to create your configuration file and save it in your Terminal once you open your notebook session. The API keys and configuration files are required in some subsequent lab practices. </w:t>
      </w:r>
    </w:p>
    <w:p w14:paraId="518F47BF" w14:textId="77777777" w:rsidR="0055678D" w:rsidRDefault="0055678D" w:rsidP="0055678D">
      <w:pPr>
        <w:pStyle w:val="Subheading"/>
      </w:pPr>
      <w:r>
        <w:t xml:space="preserve">Tasks </w:t>
      </w:r>
    </w:p>
    <w:p w14:paraId="00C0541D" w14:textId="77777777" w:rsidR="0055678D" w:rsidRPr="00152125" w:rsidRDefault="0055678D" w:rsidP="0041620E">
      <w:pPr>
        <w:pStyle w:val="Task1"/>
        <w:numPr>
          <w:ilvl w:val="0"/>
          <w:numId w:val="38"/>
        </w:numPr>
      </w:pPr>
      <w:r>
        <w:t>Setup API Signing Key</w:t>
      </w:r>
    </w:p>
    <w:p w14:paraId="6D679B53" w14:textId="77777777" w:rsidR="0055678D" w:rsidRPr="00152125" w:rsidRDefault="0055678D" w:rsidP="0055678D">
      <w:pPr>
        <w:pStyle w:val="ListNumber"/>
        <w:jc w:val="both"/>
        <w:rPr>
          <w:rFonts w:ascii="-webkit-standard" w:hAnsi="-webkit-standard"/>
          <w:sz w:val="24"/>
          <w:szCs w:val="24"/>
          <w:lang w:eastAsia="en-US"/>
        </w:rPr>
      </w:pPr>
      <w:r>
        <w:rPr>
          <w:lang w:eastAsia="en-US"/>
        </w:rPr>
        <w:t xml:space="preserve">From the OCI console, click </w:t>
      </w:r>
      <w:r w:rsidRPr="00152125">
        <w:rPr>
          <w:b/>
          <w:bCs/>
          <w:lang w:eastAsia="en-US"/>
        </w:rPr>
        <w:t>Profile</w:t>
      </w:r>
      <w:r>
        <w:rPr>
          <w:lang w:eastAsia="en-US"/>
        </w:rPr>
        <w:t xml:space="preserve"> icon on the top right and then select User Settings.</w:t>
      </w:r>
    </w:p>
    <w:p w14:paraId="3ABEA13C" w14:textId="77777777" w:rsidR="0055678D" w:rsidRPr="00152125" w:rsidRDefault="0055678D" w:rsidP="0055678D">
      <w:pPr>
        <w:pStyle w:val="ListNumber"/>
        <w:jc w:val="both"/>
        <w:rPr>
          <w:rFonts w:ascii="-webkit-standard" w:hAnsi="-webkit-standard"/>
          <w:sz w:val="24"/>
          <w:szCs w:val="24"/>
          <w:lang w:eastAsia="en-US"/>
        </w:rPr>
      </w:pPr>
      <w:r w:rsidRPr="0066124B">
        <w:rPr>
          <w:lang w:eastAsia="en-US"/>
        </w:rPr>
        <w:t xml:space="preserve">Under resources, navigate to API key and click </w:t>
      </w:r>
      <w:r w:rsidRPr="00152125">
        <w:rPr>
          <w:b/>
          <w:bCs/>
          <w:lang w:eastAsia="en-US"/>
        </w:rPr>
        <w:t>Add API Key.</w:t>
      </w:r>
    </w:p>
    <w:p w14:paraId="3E3C5755" w14:textId="77777777" w:rsidR="0055678D" w:rsidRDefault="0055678D" w:rsidP="0055678D">
      <w:pPr>
        <w:pStyle w:val="ListNumber"/>
        <w:jc w:val="both"/>
        <w:rPr>
          <w:lang w:eastAsia="en-US"/>
        </w:rPr>
      </w:pPr>
      <w:r>
        <w:rPr>
          <w:lang w:eastAsia="en-US"/>
        </w:rPr>
        <w:t xml:space="preserve">In the dialog, select </w:t>
      </w:r>
      <w:r w:rsidRPr="00152125">
        <w:rPr>
          <w:b/>
          <w:bCs/>
          <w:lang w:eastAsia="en-US"/>
        </w:rPr>
        <w:t>Generate API Key Pair</w:t>
      </w:r>
      <w:r>
        <w:rPr>
          <w:lang w:eastAsia="en-US"/>
        </w:rPr>
        <w:t xml:space="preserve">. Click </w:t>
      </w:r>
      <w:r w:rsidRPr="00152125">
        <w:rPr>
          <w:b/>
          <w:bCs/>
          <w:lang w:eastAsia="en-US"/>
        </w:rPr>
        <w:t>Download Private Key</w:t>
      </w:r>
      <w:r>
        <w:rPr>
          <w:lang w:eastAsia="en-US"/>
        </w:rPr>
        <w:t xml:space="preserve"> and save the key to your local computer, and you will upload it later to the Terminal.</w:t>
      </w:r>
    </w:p>
    <w:p w14:paraId="2BEF3E3C" w14:textId="77777777" w:rsidR="0055678D" w:rsidRPr="00152125" w:rsidRDefault="0055678D" w:rsidP="0055678D">
      <w:pPr>
        <w:pStyle w:val="ListNumber"/>
        <w:jc w:val="both"/>
        <w:rPr>
          <w:lang w:eastAsia="en-US"/>
        </w:rPr>
      </w:pPr>
      <w:r w:rsidRPr="00152125">
        <w:rPr>
          <w:lang w:eastAsia="en-US"/>
        </w:rPr>
        <w:t xml:space="preserve">Rename this file as </w:t>
      </w:r>
      <w:proofErr w:type="spellStart"/>
      <w:r w:rsidRPr="00152125">
        <w:rPr>
          <w:rFonts w:ascii="Courier New" w:hAnsi="Courier New" w:cs="Courier New"/>
        </w:rPr>
        <w:t>oci-api-key.pem</w:t>
      </w:r>
      <w:proofErr w:type="spellEnd"/>
      <w:r w:rsidRPr="00152125">
        <w:rPr>
          <w:lang w:eastAsia="en-US"/>
        </w:rPr>
        <w:t>.</w:t>
      </w:r>
    </w:p>
    <w:p w14:paraId="14333BEC" w14:textId="77777777" w:rsidR="0055678D" w:rsidRPr="00152125" w:rsidRDefault="0055678D" w:rsidP="0055678D">
      <w:pPr>
        <w:pStyle w:val="ListNumber"/>
        <w:jc w:val="both"/>
        <w:rPr>
          <w:rFonts w:ascii="-webkit-standard" w:hAnsi="-webkit-standard"/>
          <w:sz w:val="24"/>
          <w:szCs w:val="24"/>
          <w:lang w:eastAsia="en-US"/>
        </w:rPr>
      </w:pPr>
      <w:r>
        <w:rPr>
          <w:lang w:eastAsia="en-US"/>
        </w:rPr>
        <w:t xml:space="preserve">Click </w:t>
      </w:r>
      <w:r w:rsidRPr="00152125">
        <w:rPr>
          <w:b/>
          <w:bCs/>
          <w:lang w:eastAsia="en-US"/>
        </w:rPr>
        <w:t>Add</w:t>
      </w:r>
      <w:r>
        <w:rPr>
          <w:lang w:eastAsia="en-US"/>
        </w:rPr>
        <w:t xml:space="preserve">. </w:t>
      </w:r>
    </w:p>
    <w:p w14:paraId="0C8E8216" w14:textId="77777777" w:rsidR="0055678D" w:rsidRPr="008B61AF" w:rsidRDefault="0055678D" w:rsidP="0055678D">
      <w:pPr>
        <w:pStyle w:val="ListNumber"/>
        <w:jc w:val="both"/>
        <w:rPr>
          <w:rFonts w:ascii="-webkit-standard" w:hAnsi="-webkit-standard"/>
          <w:sz w:val="24"/>
          <w:szCs w:val="24"/>
          <w:lang w:eastAsia="en-US"/>
        </w:rPr>
      </w:pPr>
      <w:r w:rsidRPr="00152125">
        <w:rPr>
          <w:color w:val="1A1816"/>
          <w:shd w:val="clear" w:color="auto" w:fill="FFFFFF"/>
        </w:rPr>
        <w:t xml:space="preserve">A configuration file window will pop up. Copy the content of </w:t>
      </w:r>
      <w:r w:rsidRPr="00152125">
        <w:rPr>
          <w:b/>
          <w:bCs/>
          <w:color w:val="1A1816"/>
          <w:shd w:val="clear" w:color="auto" w:fill="FFFFFF"/>
        </w:rPr>
        <w:t>Configuration File Preview</w:t>
      </w:r>
      <w:r w:rsidRPr="00152125">
        <w:rPr>
          <w:color w:val="1A1816"/>
          <w:shd w:val="clear" w:color="auto" w:fill="FFFFFF"/>
        </w:rPr>
        <w:t xml:space="preserve"> and save it in your local computer.  </w:t>
      </w:r>
    </w:p>
    <w:p w14:paraId="5221460E" w14:textId="77777777" w:rsidR="0055678D" w:rsidRPr="00152125" w:rsidRDefault="0055678D" w:rsidP="0055678D">
      <w:pPr>
        <w:pStyle w:val="Task1"/>
        <w:rPr>
          <w:rFonts w:ascii="-webkit-standard" w:hAnsi="-webkit-standard"/>
          <w:sz w:val="24"/>
          <w:szCs w:val="24"/>
          <w:lang w:eastAsia="en-US"/>
        </w:rPr>
      </w:pPr>
      <w:r w:rsidRPr="00152125">
        <w:rPr>
          <w:lang w:eastAsia="en-US"/>
        </w:rPr>
        <w:t>Setting up API Key and Configuration File in the Terminal</w:t>
      </w:r>
      <w:r>
        <w:rPr>
          <w:lang w:eastAsia="en-US"/>
        </w:rPr>
        <w:t>.</w:t>
      </w:r>
    </w:p>
    <w:p w14:paraId="61896C8A" w14:textId="77777777" w:rsidR="0055678D" w:rsidRPr="00152125" w:rsidRDefault="0055678D" w:rsidP="0055678D">
      <w:pPr>
        <w:pStyle w:val="ListNumber"/>
        <w:rPr>
          <w:shd w:val="clear" w:color="auto" w:fill="FFFFFF"/>
        </w:rPr>
      </w:pPr>
      <w:r w:rsidRPr="00152125">
        <w:rPr>
          <w:shd w:val="clear" w:color="auto" w:fill="FFFFFF"/>
        </w:rPr>
        <w:t xml:space="preserve">From the notebook session, open the </w:t>
      </w:r>
      <w:r w:rsidRPr="00A6711B">
        <w:rPr>
          <w:b/>
          <w:bCs/>
          <w:shd w:val="clear" w:color="auto" w:fill="FFFFFF"/>
        </w:rPr>
        <w:t>Terminal</w:t>
      </w:r>
      <w:r w:rsidRPr="00152125">
        <w:rPr>
          <w:shd w:val="clear" w:color="auto" w:fill="FFFFFF"/>
        </w:rPr>
        <w:t>.</w:t>
      </w:r>
    </w:p>
    <w:p w14:paraId="7015C1B9" w14:textId="77777777" w:rsidR="0055678D" w:rsidRPr="00152125" w:rsidRDefault="0055678D" w:rsidP="0055678D">
      <w:pPr>
        <w:pStyle w:val="ListNumber"/>
        <w:rPr>
          <w:rFonts w:ascii="-webkit-standard" w:hAnsi="-webkit-standard"/>
          <w:sz w:val="24"/>
          <w:szCs w:val="24"/>
          <w:lang w:eastAsia="en-US"/>
        </w:rPr>
      </w:pPr>
      <w:r>
        <w:rPr>
          <w:shd w:val="clear" w:color="auto" w:fill="FFFFFF"/>
        </w:rPr>
        <w:t xml:space="preserve">Make sure you are in the </w:t>
      </w:r>
      <w:r w:rsidRPr="006E624C">
        <w:rPr>
          <w:rFonts w:ascii="Courier New" w:hAnsi="Courier New" w:cs="Courier New"/>
        </w:rPr>
        <w:t>&lt;/home/</w:t>
      </w:r>
      <w:proofErr w:type="spellStart"/>
      <w:r w:rsidRPr="006E624C">
        <w:rPr>
          <w:rFonts w:ascii="Courier New" w:hAnsi="Courier New" w:cs="Courier New"/>
        </w:rPr>
        <w:t>datascience</w:t>
      </w:r>
      <w:proofErr w:type="spellEnd"/>
      <w:r w:rsidRPr="006E624C">
        <w:rPr>
          <w:rFonts w:ascii="Courier New" w:hAnsi="Courier New" w:cs="Courier New"/>
        </w:rPr>
        <w:t>&gt;</w:t>
      </w:r>
      <w:r>
        <w:rPr>
          <w:shd w:val="clear" w:color="auto" w:fill="FFFFFF"/>
        </w:rPr>
        <w:t xml:space="preserve"> directory.</w:t>
      </w:r>
    </w:p>
    <w:p w14:paraId="0DB5BD03" w14:textId="77777777" w:rsidR="0055678D" w:rsidRPr="00152125" w:rsidRDefault="0055678D" w:rsidP="0055678D">
      <w:pPr>
        <w:pStyle w:val="ListNumber"/>
        <w:rPr>
          <w:rFonts w:ascii="-webkit-standard" w:hAnsi="-webkit-standard"/>
          <w:sz w:val="24"/>
          <w:szCs w:val="24"/>
          <w:lang w:eastAsia="en-US"/>
        </w:rPr>
      </w:pPr>
      <w:r>
        <w:rPr>
          <w:shd w:val="clear" w:color="auto" w:fill="FFFFFF"/>
        </w:rPr>
        <w:t xml:space="preserve">In the Terminal, type the following command to </w:t>
      </w:r>
      <w:proofErr w:type="gramStart"/>
      <w:r>
        <w:rPr>
          <w:shd w:val="clear" w:color="auto" w:fill="FFFFFF"/>
        </w:rPr>
        <w:t>create .</w:t>
      </w:r>
      <w:proofErr w:type="spellStart"/>
      <w:r>
        <w:rPr>
          <w:shd w:val="clear" w:color="auto" w:fill="FFFFFF"/>
        </w:rPr>
        <w:t>oci</w:t>
      </w:r>
      <w:proofErr w:type="spellEnd"/>
      <w:proofErr w:type="gramEnd"/>
      <w:r>
        <w:rPr>
          <w:shd w:val="clear" w:color="auto" w:fill="FFFFFF"/>
        </w:rPr>
        <w:t xml:space="preserve"> folder:</w:t>
      </w:r>
    </w:p>
    <w:p w14:paraId="1020D7A9" w14:textId="77777777" w:rsidR="0055678D" w:rsidRPr="00152125" w:rsidRDefault="0055678D" w:rsidP="0055678D">
      <w:pPr>
        <w:pStyle w:val="Code"/>
        <w:rPr>
          <w:rFonts w:ascii="-webkit-standard" w:hAnsi="-webkit-standard"/>
          <w:sz w:val="24"/>
          <w:szCs w:val="24"/>
        </w:rPr>
      </w:pPr>
      <w:r>
        <w:t xml:space="preserve">$ </w:t>
      </w:r>
      <w:proofErr w:type="spellStart"/>
      <w:r w:rsidRPr="00F451AA">
        <w:t>mkdir</w:t>
      </w:r>
      <w:proofErr w:type="spellEnd"/>
      <w:r w:rsidRPr="00F451AA">
        <w:t xml:space="preserve"> ~</w:t>
      </w:r>
      <w:proofErr w:type="gramStart"/>
      <w:r w:rsidRPr="00F451AA">
        <w:t>/.</w:t>
      </w:r>
      <w:proofErr w:type="spellStart"/>
      <w:r w:rsidRPr="00F451AA">
        <w:t>oci</w:t>
      </w:r>
      <w:proofErr w:type="spellEnd"/>
      <w:proofErr w:type="gramEnd"/>
    </w:p>
    <w:p w14:paraId="56FE3161" w14:textId="34DE5C2B" w:rsidR="0055678D" w:rsidRDefault="0055678D" w:rsidP="0055678D">
      <w:pPr>
        <w:pStyle w:val="ListNumber"/>
      </w:pPr>
      <w:r>
        <w:t xml:space="preserve">In the left pane, click </w:t>
      </w:r>
      <w:r w:rsidRPr="00AE3853">
        <w:rPr>
          <w:b/>
          <w:bCs/>
        </w:rPr>
        <w:t>Up Arrow</w:t>
      </w:r>
      <w:r w:rsidRPr="006E624C">
        <w:t xml:space="preserve"> </w:t>
      </w:r>
      <w:r w:rsidR="00AE3853">
        <w:t>icon</w:t>
      </w:r>
      <w:r>
        <w:t xml:space="preserve"> and upload </w:t>
      </w:r>
      <w:proofErr w:type="spellStart"/>
      <w:r w:rsidRPr="00A37930">
        <w:rPr>
          <w:rFonts w:ascii="Courier New" w:hAnsi="Courier New" w:cs="Courier New"/>
        </w:rPr>
        <w:t>oci-api-key.pem</w:t>
      </w:r>
      <w:proofErr w:type="spellEnd"/>
      <w:r>
        <w:t>.</w:t>
      </w:r>
    </w:p>
    <w:p w14:paraId="70B93EE9" w14:textId="77777777" w:rsidR="0055678D" w:rsidRDefault="0055678D" w:rsidP="0055678D">
      <w:pPr>
        <w:pStyle w:val="ListNumber"/>
      </w:pPr>
      <w:r>
        <w:t xml:space="preserve">Move the key to </w:t>
      </w:r>
      <w:proofErr w:type="gramStart"/>
      <w:r>
        <w:t>the .</w:t>
      </w:r>
      <w:proofErr w:type="spellStart"/>
      <w:r>
        <w:t>oci</w:t>
      </w:r>
      <w:proofErr w:type="spellEnd"/>
      <w:proofErr w:type="gramEnd"/>
      <w:r>
        <w:t xml:space="preserve"> folder. Give permission only to the user by using the following command in the Terminal:</w:t>
      </w:r>
    </w:p>
    <w:p w14:paraId="0DAF6756" w14:textId="77777777" w:rsidR="0055678D" w:rsidRDefault="0055678D" w:rsidP="0055678D">
      <w:pPr>
        <w:pStyle w:val="Code"/>
      </w:pPr>
      <w:r>
        <w:t xml:space="preserve">$ mv </w:t>
      </w:r>
      <w:proofErr w:type="spellStart"/>
      <w:r>
        <w:t>oci-api-key.pem</w:t>
      </w:r>
      <w:proofErr w:type="spellEnd"/>
      <w:r>
        <w:t xml:space="preserve"> </w:t>
      </w:r>
      <w:r w:rsidRPr="005E09FB">
        <w:rPr>
          <w:lang w:eastAsia="en-US"/>
        </w:rPr>
        <w:t>~</w:t>
      </w:r>
      <w:proofErr w:type="gramStart"/>
      <w:r w:rsidRPr="005E09FB">
        <w:rPr>
          <w:lang w:eastAsia="en-US"/>
        </w:rPr>
        <w:t>/</w:t>
      </w:r>
      <w:r>
        <w:t>.</w:t>
      </w:r>
      <w:proofErr w:type="spellStart"/>
      <w:r>
        <w:t>oci</w:t>
      </w:r>
      <w:proofErr w:type="spellEnd"/>
      <w:proofErr w:type="gramEnd"/>
      <w:r>
        <w:t xml:space="preserve">/ </w:t>
      </w:r>
    </w:p>
    <w:p w14:paraId="1D1BF6EE" w14:textId="77777777" w:rsidR="0055678D" w:rsidRDefault="0055678D" w:rsidP="0055678D">
      <w:pPr>
        <w:pStyle w:val="Code"/>
      </w:pPr>
      <w:r>
        <w:t xml:space="preserve">$ </w:t>
      </w:r>
      <w:proofErr w:type="spellStart"/>
      <w:r>
        <w:t>chmod</w:t>
      </w:r>
      <w:proofErr w:type="spellEnd"/>
      <w:r>
        <w:t xml:space="preserve"> 600 </w:t>
      </w:r>
      <w:r w:rsidRPr="005E09FB">
        <w:rPr>
          <w:lang w:eastAsia="en-US"/>
        </w:rPr>
        <w:t>~/</w:t>
      </w:r>
      <w:r>
        <w:t>.</w:t>
      </w:r>
      <w:proofErr w:type="spellStart"/>
      <w:r>
        <w:t>oci</w:t>
      </w:r>
      <w:proofErr w:type="spellEnd"/>
      <w:r>
        <w:t>/</w:t>
      </w:r>
      <w:proofErr w:type="spellStart"/>
      <w:r>
        <w:t>oci-api-key.pem</w:t>
      </w:r>
      <w:proofErr w:type="spellEnd"/>
    </w:p>
    <w:p w14:paraId="54DCD423" w14:textId="77777777" w:rsidR="0055678D" w:rsidRPr="00A37930" w:rsidRDefault="0055678D" w:rsidP="0055678D">
      <w:pPr>
        <w:pStyle w:val="ListNumber"/>
        <w:rPr>
          <w:rFonts w:ascii="-webkit-standard" w:hAnsi="-webkit-standard"/>
          <w:sz w:val="24"/>
          <w:szCs w:val="24"/>
          <w:lang w:eastAsia="en-US"/>
        </w:rPr>
      </w:pPr>
      <w:r>
        <w:rPr>
          <w:lang w:eastAsia="en-US"/>
        </w:rPr>
        <w:t xml:space="preserve">From the Launcher in your Notebook session, click </w:t>
      </w:r>
      <w:r w:rsidRPr="00A37930">
        <w:rPr>
          <w:lang w:eastAsia="en-US"/>
        </w:rPr>
        <w:t>Terminal</w:t>
      </w:r>
      <w:r>
        <w:rPr>
          <w:lang w:eastAsia="en-US"/>
        </w:rPr>
        <w:t xml:space="preserve"> to start a new terminal session. </w:t>
      </w:r>
    </w:p>
    <w:p w14:paraId="36C32E17" w14:textId="225F96D4" w:rsidR="0055678D" w:rsidRPr="00A37930" w:rsidRDefault="0055678D" w:rsidP="0055678D">
      <w:pPr>
        <w:pStyle w:val="ListNumber"/>
        <w:rPr>
          <w:rFonts w:ascii="-webkit-standard" w:hAnsi="-webkit-standard"/>
          <w:sz w:val="24"/>
          <w:szCs w:val="24"/>
          <w:lang w:eastAsia="en-US"/>
        </w:rPr>
      </w:pPr>
      <w:r>
        <w:rPr>
          <w:lang w:eastAsia="en-US"/>
        </w:rPr>
        <w:lastRenderedPageBreak/>
        <w:t xml:space="preserve">Using your favorite editor, create a config file and paste the earlier copied configuration file preview from step 1 f. </w:t>
      </w:r>
      <w:r w:rsidR="00AE3853">
        <w:rPr>
          <w:lang w:eastAsia="en-US"/>
        </w:rPr>
        <w:t>For example, y</w:t>
      </w:r>
      <w:r>
        <w:rPr>
          <w:lang w:eastAsia="en-US"/>
        </w:rPr>
        <w:t xml:space="preserve">ou can use vi editor which comes installed as </w:t>
      </w:r>
      <w:proofErr w:type="gramStart"/>
      <w:r>
        <w:rPr>
          <w:lang w:eastAsia="en-US"/>
        </w:rPr>
        <w:t>follow</w:t>
      </w:r>
      <w:proofErr w:type="gramEnd"/>
    </w:p>
    <w:p w14:paraId="0FE74EA9" w14:textId="42858BD3" w:rsidR="00AE3853" w:rsidRPr="00AE3853" w:rsidRDefault="0055678D" w:rsidP="00AE3853">
      <w:pPr>
        <w:pStyle w:val="Code"/>
        <w:rPr>
          <w:lang w:eastAsia="en-US"/>
        </w:rPr>
      </w:pPr>
      <w:r>
        <w:rPr>
          <w:lang w:eastAsia="en-US"/>
        </w:rPr>
        <w:t xml:space="preserve">$ </w:t>
      </w:r>
      <w:r w:rsidRPr="00D04B7C">
        <w:rPr>
          <w:lang w:eastAsia="en-US"/>
        </w:rPr>
        <w:t>vi ~</w:t>
      </w:r>
      <w:proofErr w:type="gramStart"/>
      <w:r w:rsidRPr="00D04B7C">
        <w:rPr>
          <w:lang w:eastAsia="en-US"/>
        </w:rPr>
        <w:t>/.</w:t>
      </w:r>
      <w:proofErr w:type="spellStart"/>
      <w:r w:rsidRPr="00D04B7C">
        <w:rPr>
          <w:lang w:eastAsia="en-US"/>
        </w:rPr>
        <w:t>oci</w:t>
      </w:r>
      <w:proofErr w:type="spellEnd"/>
      <w:proofErr w:type="gramEnd"/>
      <w:r w:rsidRPr="00D04B7C">
        <w:rPr>
          <w:lang w:eastAsia="en-US"/>
        </w:rPr>
        <w:t>/config</w:t>
      </w:r>
    </w:p>
    <w:p w14:paraId="416998C8" w14:textId="77777777" w:rsidR="0055678D" w:rsidRPr="00A37930" w:rsidRDefault="0055678D" w:rsidP="0055678D">
      <w:pPr>
        <w:pStyle w:val="ListNumber"/>
        <w:rPr>
          <w:rFonts w:ascii="-webkit-standard" w:hAnsi="-webkit-standard"/>
          <w:sz w:val="24"/>
          <w:szCs w:val="24"/>
          <w:lang w:eastAsia="en-US"/>
        </w:rPr>
      </w:pPr>
      <w:r>
        <w:rPr>
          <w:lang w:eastAsia="en-US"/>
        </w:rPr>
        <w:t>You can check and confirm that the file has been created and written successfully by</w:t>
      </w:r>
      <w:r w:rsidRPr="00A37930">
        <w:rPr>
          <w:rFonts w:ascii="-webkit-standard" w:hAnsi="-webkit-standard"/>
          <w:sz w:val="24"/>
          <w:szCs w:val="24"/>
          <w:lang w:eastAsia="en-US"/>
        </w:rPr>
        <w:t xml:space="preserve"> </w:t>
      </w:r>
    </w:p>
    <w:p w14:paraId="0B1709E6" w14:textId="77777777" w:rsidR="0055678D" w:rsidRDefault="0055678D" w:rsidP="0055678D">
      <w:pPr>
        <w:pStyle w:val="Code"/>
        <w:rPr>
          <w:lang w:eastAsia="en-US"/>
        </w:rPr>
      </w:pPr>
      <w:r w:rsidRPr="00041DE1">
        <w:t>$</w:t>
      </w:r>
      <w:r>
        <w:rPr>
          <w:rFonts w:ascii="-webkit-standard" w:hAnsi="-webkit-standard"/>
          <w:sz w:val="24"/>
          <w:szCs w:val="24"/>
          <w:lang w:eastAsia="en-US"/>
        </w:rPr>
        <w:t xml:space="preserve"> </w:t>
      </w:r>
      <w:r w:rsidRPr="005E09FB">
        <w:rPr>
          <w:lang w:eastAsia="en-US"/>
        </w:rPr>
        <w:t>cat ~</w:t>
      </w:r>
      <w:proofErr w:type="gramStart"/>
      <w:r w:rsidRPr="005E09FB">
        <w:rPr>
          <w:lang w:eastAsia="en-US"/>
        </w:rPr>
        <w:t>/.</w:t>
      </w:r>
      <w:proofErr w:type="spellStart"/>
      <w:r w:rsidRPr="005E09FB">
        <w:rPr>
          <w:lang w:eastAsia="en-US"/>
        </w:rPr>
        <w:t>oci</w:t>
      </w:r>
      <w:proofErr w:type="spellEnd"/>
      <w:proofErr w:type="gramEnd"/>
      <w:r w:rsidRPr="005E09FB">
        <w:rPr>
          <w:lang w:eastAsia="en-US"/>
        </w:rPr>
        <w:t xml:space="preserve">/config </w:t>
      </w:r>
    </w:p>
    <w:p w14:paraId="0DE37CD9" w14:textId="77777777" w:rsidR="0055678D" w:rsidRDefault="0055678D" w:rsidP="0055678D">
      <w:pPr>
        <w:pStyle w:val="BodyText"/>
        <w:ind w:left="144" w:firstLine="720"/>
        <w:rPr>
          <w:lang w:eastAsia="en-US"/>
        </w:rPr>
      </w:pPr>
      <w:r>
        <w:rPr>
          <w:lang w:eastAsia="en-US"/>
        </w:rPr>
        <w:t xml:space="preserve">It should look something like </w:t>
      </w:r>
    </w:p>
    <w:p w14:paraId="6B393E76" w14:textId="77777777" w:rsidR="0055678D" w:rsidRPr="005E09FB" w:rsidRDefault="0055678D" w:rsidP="0055678D">
      <w:pPr>
        <w:pStyle w:val="Code"/>
        <w:rPr>
          <w:lang w:eastAsia="en-US"/>
        </w:rPr>
      </w:pPr>
      <w:r w:rsidRPr="005E09FB">
        <w:rPr>
          <w:lang w:eastAsia="en-US"/>
        </w:rPr>
        <w:t>[DEFAULT]</w:t>
      </w:r>
    </w:p>
    <w:p w14:paraId="0E1E2676" w14:textId="77777777" w:rsidR="0055678D" w:rsidRPr="005E09FB" w:rsidRDefault="0055678D" w:rsidP="0055678D">
      <w:pPr>
        <w:pStyle w:val="Code"/>
        <w:rPr>
          <w:lang w:eastAsia="en-US"/>
        </w:rPr>
      </w:pPr>
      <w:r w:rsidRPr="005E09FB">
        <w:rPr>
          <w:lang w:eastAsia="en-US"/>
        </w:rPr>
        <w:t>user=</w:t>
      </w:r>
      <w:proofErr w:type="gramStart"/>
      <w:r w:rsidRPr="005E09FB">
        <w:rPr>
          <w:lang w:eastAsia="en-US"/>
        </w:rPr>
        <w:t>ocid1.user.oc1..</w:t>
      </w:r>
      <w:proofErr w:type="gramEnd"/>
      <w:r>
        <w:rPr>
          <w:lang w:eastAsia="en-US"/>
        </w:rPr>
        <w:t>xxxxxxxxxxxxxxxxxxxxxxxx</w:t>
      </w:r>
    </w:p>
    <w:p w14:paraId="35B63E6E" w14:textId="77777777" w:rsidR="0055678D" w:rsidRPr="005E09FB" w:rsidRDefault="0055678D" w:rsidP="0055678D">
      <w:pPr>
        <w:pStyle w:val="Code"/>
        <w:rPr>
          <w:lang w:eastAsia="en-US"/>
        </w:rPr>
      </w:pPr>
      <w:r w:rsidRPr="005E09FB">
        <w:rPr>
          <w:lang w:eastAsia="en-US"/>
        </w:rPr>
        <w:t>fingerprint=</w:t>
      </w:r>
      <w:proofErr w:type="spellStart"/>
      <w:proofErr w:type="gramStart"/>
      <w:r>
        <w:rPr>
          <w:lang w:eastAsia="en-US"/>
        </w:rPr>
        <w:t>xx:xx</w:t>
      </w:r>
      <w:proofErr w:type="gramEnd"/>
      <w:r>
        <w:rPr>
          <w:lang w:eastAsia="en-US"/>
        </w:rPr>
        <w:t>:xx:xx:xx:xx</w:t>
      </w:r>
      <w:proofErr w:type="spellEnd"/>
    </w:p>
    <w:p w14:paraId="2B85D954" w14:textId="77777777" w:rsidR="0055678D" w:rsidRPr="005E09FB" w:rsidRDefault="0055678D" w:rsidP="0055678D">
      <w:pPr>
        <w:pStyle w:val="Code"/>
        <w:rPr>
          <w:lang w:eastAsia="en-US"/>
        </w:rPr>
      </w:pPr>
      <w:r w:rsidRPr="005E09FB">
        <w:rPr>
          <w:lang w:eastAsia="en-US"/>
        </w:rPr>
        <w:t>tenancy=</w:t>
      </w:r>
      <w:proofErr w:type="gramStart"/>
      <w:r w:rsidRPr="005E09FB">
        <w:rPr>
          <w:lang w:eastAsia="en-US"/>
        </w:rPr>
        <w:t>ocid1.tenancy.oc1..</w:t>
      </w:r>
      <w:proofErr w:type="gramEnd"/>
      <w:r>
        <w:rPr>
          <w:lang w:eastAsia="en-US"/>
        </w:rPr>
        <w:t>xxxxxxxxxxxxxxxxxx</w:t>
      </w:r>
    </w:p>
    <w:p w14:paraId="48EF3D69" w14:textId="77777777" w:rsidR="0055678D" w:rsidRPr="005E09FB" w:rsidRDefault="0055678D" w:rsidP="0055678D">
      <w:pPr>
        <w:pStyle w:val="Code"/>
        <w:rPr>
          <w:lang w:eastAsia="en-US"/>
        </w:rPr>
      </w:pPr>
      <w:r w:rsidRPr="005E09FB">
        <w:rPr>
          <w:lang w:eastAsia="en-US"/>
        </w:rPr>
        <w:t>region=</w:t>
      </w:r>
      <w:r>
        <w:rPr>
          <w:lang w:eastAsia="en-US"/>
        </w:rPr>
        <w:t>&lt;</w:t>
      </w:r>
      <w:r w:rsidRPr="005E09FB">
        <w:rPr>
          <w:lang w:eastAsia="en-US"/>
        </w:rPr>
        <w:t>us-ashburn-1</w:t>
      </w:r>
      <w:r>
        <w:rPr>
          <w:lang w:eastAsia="en-US"/>
        </w:rPr>
        <w:t xml:space="preserve">&gt; </w:t>
      </w:r>
    </w:p>
    <w:p w14:paraId="1D13D371" w14:textId="715AD4E6" w:rsidR="0055678D" w:rsidRPr="005E09FB" w:rsidRDefault="0055678D" w:rsidP="0055678D">
      <w:pPr>
        <w:pStyle w:val="Code"/>
        <w:rPr>
          <w:lang w:eastAsia="en-US"/>
        </w:rPr>
      </w:pPr>
      <w:proofErr w:type="spellStart"/>
      <w:r w:rsidRPr="005E09FB">
        <w:rPr>
          <w:lang w:eastAsia="en-US"/>
        </w:rPr>
        <w:t>key_file</w:t>
      </w:r>
      <w:proofErr w:type="spellEnd"/>
      <w:r w:rsidRPr="005E09FB">
        <w:rPr>
          <w:lang w:eastAsia="en-US"/>
        </w:rPr>
        <w:t>=&lt;path to your private key</w:t>
      </w:r>
      <w:r>
        <w:rPr>
          <w:lang w:eastAsia="en-US"/>
        </w:rPr>
        <w:t xml:space="preserve"> </w:t>
      </w:r>
      <w:r w:rsidRPr="005E09FB">
        <w:rPr>
          <w:lang w:eastAsia="en-US"/>
        </w:rPr>
        <w:t>file</w:t>
      </w:r>
      <w:r w:rsidR="00AE3853">
        <w:rPr>
          <w:lang w:eastAsia="en-US"/>
        </w:rPr>
        <w:t xml:space="preserve"> which you stored </w:t>
      </w:r>
      <w:proofErr w:type="gramStart"/>
      <w:r w:rsidR="00AE3853">
        <w:rPr>
          <w:lang w:eastAsia="en-US"/>
        </w:rPr>
        <w:t>in .</w:t>
      </w:r>
      <w:proofErr w:type="spellStart"/>
      <w:r w:rsidR="00AE3853">
        <w:rPr>
          <w:lang w:eastAsia="en-US"/>
        </w:rPr>
        <w:t>oci</w:t>
      </w:r>
      <w:proofErr w:type="spellEnd"/>
      <w:proofErr w:type="gramEnd"/>
      <w:r w:rsidR="00AE3853">
        <w:rPr>
          <w:lang w:eastAsia="en-US"/>
        </w:rPr>
        <w:t xml:space="preserve"> folder in step 2e</w:t>
      </w:r>
      <w:r w:rsidRPr="005E09FB">
        <w:rPr>
          <w:lang w:eastAsia="en-US"/>
        </w:rPr>
        <w:t>&gt;</w:t>
      </w:r>
    </w:p>
    <w:p w14:paraId="1CA357EA" w14:textId="77777777" w:rsidR="0055678D" w:rsidRDefault="0055678D" w:rsidP="0055678D">
      <w:pPr>
        <w:pStyle w:val="ListNumber"/>
        <w:numPr>
          <w:ilvl w:val="0"/>
          <w:numId w:val="0"/>
        </w:numPr>
        <w:ind w:left="864"/>
        <w:rPr>
          <w:lang w:eastAsia="en-US"/>
        </w:rPr>
      </w:pPr>
      <w:r>
        <w:rPr>
          <w:lang w:eastAsia="en-US"/>
        </w:rPr>
        <w:t xml:space="preserve">Confirm that the details are correct. You can update the file permission to be accessible by owner only by </w:t>
      </w:r>
    </w:p>
    <w:p w14:paraId="04486F62" w14:textId="417078E2" w:rsidR="0055678D" w:rsidRPr="00EF6818" w:rsidRDefault="0055678D" w:rsidP="00AE3853">
      <w:pPr>
        <w:pStyle w:val="Code"/>
        <w:rPr>
          <w:lang w:eastAsia="en-IN"/>
        </w:rPr>
      </w:pPr>
      <w:r>
        <w:rPr>
          <w:lang w:eastAsia="en-US"/>
        </w:rPr>
        <w:t xml:space="preserve">$ </w:t>
      </w:r>
      <w:proofErr w:type="spellStart"/>
      <w:r>
        <w:rPr>
          <w:lang w:eastAsia="en-US"/>
        </w:rPr>
        <w:t>chmod</w:t>
      </w:r>
      <w:proofErr w:type="spellEnd"/>
      <w:r>
        <w:rPr>
          <w:lang w:eastAsia="en-US"/>
        </w:rPr>
        <w:t xml:space="preserve"> 600 </w:t>
      </w:r>
      <w:r w:rsidRPr="005E09FB">
        <w:rPr>
          <w:lang w:eastAsia="en-US"/>
        </w:rPr>
        <w:t>~</w:t>
      </w:r>
      <w:proofErr w:type="gramStart"/>
      <w:r w:rsidRPr="005E09FB">
        <w:rPr>
          <w:lang w:eastAsia="en-US"/>
        </w:rPr>
        <w:t>/</w:t>
      </w:r>
      <w:r>
        <w:rPr>
          <w:lang w:eastAsia="en-US"/>
        </w:rPr>
        <w:t>.</w:t>
      </w:r>
      <w:proofErr w:type="spellStart"/>
      <w:r>
        <w:rPr>
          <w:lang w:eastAsia="en-US"/>
        </w:rPr>
        <w:t>oci</w:t>
      </w:r>
      <w:proofErr w:type="spellEnd"/>
      <w:proofErr w:type="gramEnd"/>
      <w:r>
        <w:rPr>
          <w:lang w:eastAsia="en-US"/>
        </w:rPr>
        <w:t>/config</w:t>
      </w:r>
    </w:p>
    <w:p w14:paraId="68C96FBB" w14:textId="088367B2" w:rsidR="001575AC" w:rsidRDefault="00463C87" w:rsidP="001575AC">
      <w:pPr>
        <w:pStyle w:val="PageTitle"/>
      </w:pPr>
      <w:r>
        <w:lastRenderedPageBreak/>
        <w:t xml:space="preserve">Download course notebooks and datasets </w:t>
      </w:r>
      <w:r w:rsidR="001575AC">
        <w:t xml:space="preserve">to your </w:t>
      </w:r>
      <w:r w:rsidR="00925405">
        <w:t>N</w:t>
      </w:r>
      <w:r w:rsidR="001575AC">
        <w:t xml:space="preserve">otebook </w:t>
      </w:r>
      <w:r w:rsidR="00925405">
        <w:t>S</w:t>
      </w:r>
      <w:r w:rsidR="001575AC">
        <w:t>ession</w:t>
      </w:r>
    </w:p>
    <w:p w14:paraId="12D0570A" w14:textId="003734E9" w:rsidR="001575AC" w:rsidRPr="00EA30B4" w:rsidRDefault="001575AC" w:rsidP="001575AC">
      <w:pPr>
        <w:pStyle w:val="BodyText"/>
        <w:rPr>
          <w:rFonts w:ascii="Times New Roman" w:hAnsi="Times New Roman"/>
          <w:sz w:val="27"/>
          <w:szCs w:val="27"/>
          <w:lang w:eastAsia="en-IN"/>
        </w:rPr>
      </w:pPr>
      <w:r w:rsidRPr="00EA30B4">
        <w:rPr>
          <w:lang w:eastAsia="en-IN"/>
        </w:rPr>
        <w:t>A</w:t>
      </w:r>
      <w:r>
        <w:rPr>
          <w:lang w:eastAsia="en-IN"/>
        </w:rPr>
        <w:t>fter completing the earlier tas</w:t>
      </w:r>
      <w:r w:rsidR="00414978">
        <w:rPr>
          <w:lang w:eastAsia="en-IN"/>
        </w:rPr>
        <w:t>ks</w:t>
      </w:r>
      <w:r>
        <w:rPr>
          <w:lang w:eastAsia="en-IN"/>
        </w:rPr>
        <w:t xml:space="preserve"> (create and open notebooks session), use the following steps to </w:t>
      </w:r>
      <w:r w:rsidR="00CC427A">
        <w:rPr>
          <w:lang w:eastAsia="en-IN"/>
        </w:rPr>
        <w:t xml:space="preserve">download the notebooks and datasets from the bucket. </w:t>
      </w:r>
    </w:p>
    <w:p w14:paraId="5DA7E902" w14:textId="77777777" w:rsidR="001575AC" w:rsidRDefault="001575AC" w:rsidP="00414978">
      <w:pPr>
        <w:pStyle w:val="Subheading"/>
      </w:pPr>
      <w:r>
        <w:t xml:space="preserve">Tasks </w:t>
      </w:r>
    </w:p>
    <w:p w14:paraId="0DA2CB6B" w14:textId="51468BE3" w:rsidR="001575AC" w:rsidRPr="00824CC3" w:rsidRDefault="001575AC" w:rsidP="00940F7A">
      <w:pPr>
        <w:pStyle w:val="Task1"/>
        <w:numPr>
          <w:ilvl w:val="0"/>
          <w:numId w:val="30"/>
        </w:numPr>
      </w:pPr>
      <w:r w:rsidRPr="00824CC3">
        <w:t>Open a terminal window.</w:t>
      </w:r>
    </w:p>
    <w:p w14:paraId="39628B9B" w14:textId="77777777" w:rsidR="001575AC" w:rsidRDefault="001575AC" w:rsidP="00940F7A">
      <w:pPr>
        <w:pStyle w:val="Task1"/>
        <w:numPr>
          <w:ilvl w:val="0"/>
          <w:numId w:val="30"/>
        </w:numPr>
      </w:pPr>
      <w:r w:rsidRPr="009B7617">
        <w:t>Execute the following command in the terminal window:</w:t>
      </w:r>
    </w:p>
    <w:p w14:paraId="07AC17F6" w14:textId="52FC01B3" w:rsidR="00CC427A" w:rsidRDefault="7D5C21EC" w:rsidP="00CC427A">
      <w:pPr>
        <w:pStyle w:val="Code"/>
      </w:pPr>
      <w:r>
        <w:t xml:space="preserve">$ </w:t>
      </w:r>
      <w:proofErr w:type="spellStart"/>
      <w:r>
        <w:t>oci</w:t>
      </w:r>
      <w:proofErr w:type="spellEnd"/>
      <w:r>
        <w:t xml:space="preserve"> </w:t>
      </w:r>
      <w:proofErr w:type="spellStart"/>
      <w:r>
        <w:t>os</w:t>
      </w:r>
      <w:proofErr w:type="spellEnd"/>
      <w:r>
        <w:t xml:space="preserve"> object bulk-download -ns &lt;your-tenancy&gt; -bn DSP-LABS --download-</w:t>
      </w:r>
      <w:proofErr w:type="spellStart"/>
      <w:proofErr w:type="gramStart"/>
      <w:r>
        <w:t>dir</w:t>
      </w:r>
      <w:proofErr w:type="spellEnd"/>
      <w:r>
        <w:t xml:space="preserve"> .</w:t>
      </w:r>
      <w:proofErr w:type="gramEnd"/>
      <w:r>
        <w:t>/labs --auth '</w:t>
      </w:r>
      <w:proofErr w:type="spellStart"/>
      <w:r>
        <w:t>resource_principal</w:t>
      </w:r>
      <w:proofErr w:type="spellEnd"/>
      <w:r>
        <w:t>'</w:t>
      </w:r>
    </w:p>
    <w:p w14:paraId="0E41866D" w14:textId="51F2A8F8" w:rsidR="7D5C21EC" w:rsidRDefault="7D5C21EC" w:rsidP="7D5C21EC">
      <w:pPr>
        <w:pStyle w:val="Code"/>
      </w:pPr>
    </w:p>
    <w:p w14:paraId="73615B7A" w14:textId="2965C207" w:rsidR="7D5C21EC" w:rsidRDefault="7D5C21EC" w:rsidP="7D5C21EC">
      <w:pPr>
        <w:pStyle w:val="Code"/>
      </w:pPr>
      <w:r>
        <w:t>Note: Replace with your tenancy name.</w:t>
      </w:r>
    </w:p>
    <w:p w14:paraId="591A74CA" w14:textId="77777777" w:rsidR="00CC427A" w:rsidRDefault="00CC427A" w:rsidP="00CC427A">
      <w:pPr>
        <w:pStyle w:val="Code"/>
      </w:pPr>
    </w:p>
    <w:p w14:paraId="574EDD07" w14:textId="589C8521" w:rsidR="001575AC" w:rsidRDefault="001575AC" w:rsidP="00CC427A">
      <w:pPr>
        <w:pStyle w:val="Task1"/>
        <w:numPr>
          <w:ilvl w:val="0"/>
          <w:numId w:val="30"/>
        </w:numPr>
      </w:pPr>
      <w:r w:rsidRPr="009B7617">
        <w:t xml:space="preserve">You should see the </w:t>
      </w:r>
      <w:r w:rsidRPr="00CC427A">
        <w:t>lab</w:t>
      </w:r>
      <w:r w:rsidRPr="009B7617">
        <w:t xml:space="preserve"> folder in the </w:t>
      </w:r>
      <w:proofErr w:type="spellStart"/>
      <w:r w:rsidRPr="009B7617">
        <w:t>JupyterLab</w:t>
      </w:r>
      <w:proofErr w:type="spellEnd"/>
      <w:r w:rsidRPr="009B7617">
        <w:t xml:space="preserve"> file browser window on the left. The content of this </w:t>
      </w:r>
      <w:r>
        <w:t>practice</w:t>
      </w:r>
      <w:r w:rsidRPr="009B7617">
        <w:t xml:space="preserve"> is under</w:t>
      </w:r>
      <w:r>
        <w:t xml:space="preserve"> the following path</w:t>
      </w:r>
      <w:r w:rsidRPr="009B7617">
        <w:t>:</w:t>
      </w:r>
    </w:p>
    <w:p w14:paraId="07822858" w14:textId="7F58D0B9" w:rsidR="001575AC" w:rsidRPr="008B3215" w:rsidRDefault="008B3215" w:rsidP="004623DC">
      <w:pPr>
        <w:pStyle w:val="Code"/>
      </w:pPr>
      <w:r w:rsidRPr="008B3215">
        <w:t>&lt;</w:t>
      </w:r>
      <w:r w:rsidR="001575AC" w:rsidRPr="008B3215">
        <w:t>/home/</w:t>
      </w:r>
      <w:proofErr w:type="spellStart"/>
      <w:r w:rsidR="001575AC" w:rsidRPr="008B3215">
        <w:t>datascience</w:t>
      </w:r>
      <w:proofErr w:type="spellEnd"/>
      <w:r w:rsidR="001575AC" w:rsidRPr="008B3215">
        <w:t>/labs/</w:t>
      </w:r>
      <w:r w:rsidRPr="008B3215">
        <w:t>&gt;</w:t>
      </w:r>
    </w:p>
    <w:p w14:paraId="2752606F" w14:textId="77777777" w:rsidR="001575AC" w:rsidRDefault="001575AC" w:rsidP="001575AC">
      <w:pPr>
        <w:pStyle w:val="Task1"/>
        <w:numPr>
          <w:ilvl w:val="0"/>
          <w:numId w:val="0"/>
        </w:numPr>
        <w:ind w:left="3125" w:hanging="432"/>
      </w:pPr>
    </w:p>
    <w:p w14:paraId="1E4A3919" w14:textId="77777777" w:rsidR="001575AC" w:rsidRPr="00BE6427" w:rsidRDefault="001575AC" w:rsidP="001575AC">
      <w:pPr>
        <w:pStyle w:val="Task1"/>
        <w:numPr>
          <w:ilvl w:val="0"/>
          <w:numId w:val="0"/>
        </w:numPr>
        <w:ind w:left="3125" w:hanging="432"/>
      </w:pPr>
    </w:p>
    <w:p w14:paraId="207D4575" w14:textId="4EFE0D08" w:rsidR="001575AC" w:rsidRDefault="001575AC" w:rsidP="001575AC">
      <w:pPr>
        <w:pStyle w:val="PageTitle"/>
      </w:pPr>
      <w:r w:rsidRPr="00824CC3">
        <w:lastRenderedPageBreak/>
        <w:t>Install a</w:t>
      </w:r>
      <w:r w:rsidR="008B3215" w:rsidRPr="00824CC3">
        <w:t xml:space="preserve">nd </w:t>
      </w:r>
      <w:r w:rsidR="00414978" w:rsidRPr="00824CC3">
        <w:t>U</w:t>
      </w:r>
      <w:r w:rsidR="008B3215" w:rsidRPr="00824CC3">
        <w:t>se a</w:t>
      </w:r>
      <w:r w:rsidRPr="00824CC3">
        <w:t xml:space="preserve"> </w:t>
      </w:r>
      <w:proofErr w:type="spellStart"/>
      <w:r w:rsidR="00414978" w:rsidRPr="00824CC3">
        <w:t>C</w:t>
      </w:r>
      <w:r w:rsidRPr="00824CC3">
        <w:t>onda</w:t>
      </w:r>
      <w:proofErr w:type="spellEnd"/>
      <w:r w:rsidRPr="00824CC3">
        <w:t xml:space="preserve"> </w:t>
      </w:r>
      <w:r w:rsidR="00414978" w:rsidRPr="00824CC3">
        <w:t>E</w:t>
      </w:r>
      <w:r w:rsidRPr="00824CC3">
        <w:t>nvironment</w:t>
      </w:r>
      <w:r>
        <w:t xml:space="preserve"> </w:t>
      </w:r>
    </w:p>
    <w:p w14:paraId="00DE5706" w14:textId="7CF7E62A" w:rsidR="001575AC" w:rsidRDefault="00414978" w:rsidP="008B3215">
      <w:pPr>
        <w:pStyle w:val="BodyText"/>
      </w:pPr>
      <w:r>
        <w:t>In this practice</w:t>
      </w:r>
      <w:r w:rsidR="00110D20">
        <w:t xml:space="preserve"> </w:t>
      </w:r>
      <w:r w:rsidR="001575AC" w:rsidRPr="00822887">
        <w:t>you will</w:t>
      </w:r>
      <w:r w:rsidR="001575AC">
        <w:t xml:space="preserve"> </w:t>
      </w:r>
      <w:r w:rsidR="00110D20">
        <w:t xml:space="preserve">learn to </w:t>
      </w:r>
      <w:r w:rsidR="001575AC" w:rsidRPr="00BA163E">
        <w:t xml:space="preserve">Install and use </w:t>
      </w:r>
      <w:proofErr w:type="spellStart"/>
      <w:r w:rsidR="001575AC" w:rsidRPr="00BA163E">
        <w:t>conda</w:t>
      </w:r>
      <w:proofErr w:type="spellEnd"/>
      <w:r w:rsidR="001575AC" w:rsidRPr="00BA163E">
        <w:t xml:space="preserve"> environments within the Data Science Notebo</w:t>
      </w:r>
      <w:r w:rsidR="00110D20">
        <w:t>ok.</w:t>
      </w:r>
      <w:r w:rsidR="001575AC">
        <w:t xml:space="preserve"> </w:t>
      </w:r>
      <w:r w:rsidR="00110D20">
        <w:t>U</w:t>
      </w:r>
      <w:r w:rsidR="001575AC" w:rsidRPr="00EC19E0">
        <w:t xml:space="preserve">se the </w:t>
      </w:r>
      <w:proofErr w:type="spellStart"/>
      <w:r w:rsidR="001575AC" w:rsidRPr="00EC19E0">
        <w:t>Conda</w:t>
      </w:r>
      <w:proofErr w:type="spellEnd"/>
      <w:r w:rsidR="001575AC" w:rsidRPr="00EC19E0">
        <w:t xml:space="preserve"> Environment Explorer tool in the notebook session</w:t>
      </w:r>
      <w:r w:rsidR="00110D20">
        <w:t xml:space="preserve"> to install the required </w:t>
      </w:r>
      <w:proofErr w:type="spellStart"/>
      <w:r w:rsidR="00110D20">
        <w:t>conda</w:t>
      </w:r>
      <w:proofErr w:type="spellEnd"/>
      <w:r w:rsidR="00110D20">
        <w:t xml:space="preserve"> environment. Once the environment is installed, you will</w:t>
      </w:r>
      <w:r w:rsidR="001575AC">
        <w:t xml:space="preserve"> r</w:t>
      </w:r>
      <w:r w:rsidR="001575AC" w:rsidRPr="00EC19E0">
        <w:t xml:space="preserve">un a notebook in a </w:t>
      </w:r>
      <w:proofErr w:type="spellStart"/>
      <w:r w:rsidR="001575AC" w:rsidRPr="00EC19E0">
        <w:t>conda</w:t>
      </w:r>
      <w:proofErr w:type="spellEnd"/>
      <w:r w:rsidR="001575AC" w:rsidRPr="00EC19E0">
        <w:t xml:space="preserve"> environment kernel</w:t>
      </w:r>
      <w:r w:rsidR="001575AC">
        <w:t xml:space="preserve">. </w:t>
      </w:r>
    </w:p>
    <w:p w14:paraId="4D45CBAC" w14:textId="77777777" w:rsidR="005C6420" w:rsidRDefault="005C6420" w:rsidP="008B3215">
      <w:pPr>
        <w:pStyle w:val="BodyText"/>
      </w:pPr>
    </w:p>
    <w:p w14:paraId="6CBD3986" w14:textId="77777777" w:rsidR="001575AC" w:rsidRDefault="001575AC" w:rsidP="001575AC">
      <w:pPr>
        <w:pStyle w:val="Subheading"/>
      </w:pPr>
      <w:r>
        <w:t>Tasks</w:t>
      </w:r>
    </w:p>
    <w:p w14:paraId="0F041DF9" w14:textId="11FB7739" w:rsidR="004C07FF" w:rsidRDefault="001575AC" w:rsidP="001575AC">
      <w:pPr>
        <w:pStyle w:val="Task1"/>
        <w:numPr>
          <w:ilvl w:val="0"/>
          <w:numId w:val="0"/>
        </w:numPr>
        <w:rPr>
          <w:rFonts w:eastAsia="Calibri"/>
        </w:rPr>
      </w:pPr>
      <w:r w:rsidRPr="00EC19E0">
        <w:rPr>
          <w:rFonts w:eastAsia="Calibri"/>
        </w:rPr>
        <w:t xml:space="preserve">Before you can use a </w:t>
      </w:r>
      <w:proofErr w:type="spellStart"/>
      <w:r w:rsidRPr="00EC19E0">
        <w:rPr>
          <w:rFonts w:eastAsia="Calibri"/>
        </w:rPr>
        <w:t>conda</w:t>
      </w:r>
      <w:proofErr w:type="spellEnd"/>
      <w:r w:rsidRPr="00EC19E0">
        <w:rPr>
          <w:rFonts w:eastAsia="Calibri"/>
        </w:rPr>
        <w:t xml:space="preserve"> environment in your notebook session, you need to install it</w:t>
      </w:r>
      <w:r>
        <w:rPr>
          <w:rFonts w:eastAsia="Calibri"/>
        </w:rPr>
        <w:t xml:space="preserve">. </w:t>
      </w:r>
      <w:r w:rsidRPr="00EC19E0">
        <w:rPr>
          <w:rFonts w:eastAsia="Calibri"/>
        </w:rPr>
        <w:t xml:space="preserve">You will install </w:t>
      </w:r>
      <w:r w:rsidR="002522AF">
        <w:rPr>
          <w:rFonts w:eastAsia="Calibri"/>
        </w:rPr>
        <w:t xml:space="preserve">3 </w:t>
      </w:r>
      <w:r w:rsidRPr="00EC19E0">
        <w:rPr>
          <w:rFonts w:eastAsia="Calibri"/>
        </w:rPr>
        <w:t xml:space="preserve">pre-built Data Science </w:t>
      </w:r>
      <w:proofErr w:type="spellStart"/>
      <w:r w:rsidRPr="00EC19E0">
        <w:rPr>
          <w:rFonts w:eastAsia="Calibri"/>
        </w:rPr>
        <w:t>Conda</w:t>
      </w:r>
      <w:proofErr w:type="spellEnd"/>
      <w:r w:rsidRPr="00EC19E0">
        <w:rPr>
          <w:rFonts w:eastAsia="Calibri"/>
        </w:rPr>
        <w:t xml:space="preserve"> Environment</w:t>
      </w:r>
      <w:r w:rsidR="00886365">
        <w:rPr>
          <w:rFonts w:eastAsia="Calibri"/>
        </w:rPr>
        <w:t>s.</w:t>
      </w:r>
    </w:p>
    <w:p w14:paraId="3E017AEC" w14:textId="77777777" w:rsidR="00952B96" w:rsidRDefault="005C6420" w:rsidP="00577F9A">
      <w:pPr>
        <w:pStyle w:val="Task1"/>
        <w:numPr>
          <w:ilvl w:val="0"/>
          <w:numId w:val="31"/>
        </w:numPr>
      </w:pPr>
      <w:r>
        <w:t>Installation of</w:t>
      </w:r>
      <w:r w:rsidR="00952B96">
        <w:t xml:space="preserve"> Published</w:t>
      </w:r>
      <w:r>
        <w:t xml:space="preserve"> </w:t>
      </w:r>
      <w:proofErr w:type="spellStart"/>
      <w:r>
        <w:t>Conda</w:t>
      </w:r>
      <w:proofErr w:type="spellEnd"/>
      <w:r>
        <w:t xml:space="preserve"> Environment </w:t>
      </w:r>
    </w:p>
    <w:p w14:paraId="72D6D44F" w14:textId="77777777" w:rsidR="00952B96" w:rsidRDefault="00952B96" w:rsidP="00952B96">
      <w:pPr>
        <w:pStyle w:val="Task1"/>
      </w:pPr>
      <w:r>
        <w:t xml:space="preserve">Install a </w:t>
      </w:r>
      <w:proofErr w:type="spellStart"/>
      <w:r>
        <w:t>conda</w:t>
      </w:r>
      <w:proofErr w:type="spellEnd"/>
      <w:r>
        <w:t xml:space="preserve"> environment &lt;env name&gt; from the bucket &lt;bucket&gt;</w:t>
      </w:r>
    </w:p>
    <w:p w14:paraId="369BDE6D" w14:textId="77777777" w:rsidR="00952B96" w:rsidRPr="00E55E4C" w:rsidRDefault="00952B96" w:rsidP="00952B96">
      <w:pPr>
        <w:pStyle w:val="ListNumber"/>
        <w:rPr>
          <w:rFonts w:ascii="ArialMT" w:hAnsi="ArialMT"/>
        </w:rPr>
      </w:pPr>
      <w:r w:rsidRPr="00DD1193">
        <w:t xml:space="preserve">Go to the </w:t>
      </w:r>
      <w:r w:rsidRPr="00193031">
        <w:t>Launcher</w:t>
      </w:r>
      <w:r w:rsidRPr="00E55E4C">
        <w:rPr>
          <w:i/>
          <w:iCs/>
        </w:rPr>
        <w:t xml:space="preserve"> </w:t>
      </w:r>
      <w:r w:rsidRPr="00DD1193">
        <w:t xml:space="preserve">tab and select </w:t>
      </w:r>
      <w:r w:rsidRPr="00E55E4C">
        <w:rPr>
          <w:b/>
          <w:bCs/>
        </w:rPr>
        <w:t xml:space="preserve">Terminal </w:t>
      </w:r>
      <w:r w:rsidRPr="00DD1193">
        <w:t xml:space="preserve">to open a terminal window. </w:t>
      </w:r>
    </w:p>
    <w:p w14:paraId="14B0BBAA" w14:textId="1FE2BBDE" w:rsidR="00952B96" w:rsidRDefault="7CFE9B13" w:rsidP="00952B96">
      <w:pPr>
        <w:pStyle w:val="ListNumber"/>
        <w:numPr>
          <w:ilvl w:val="1"/>
          <w:numId w:val="0"/>
        </w:numPr>
        <w:ind w:left="864"/>
        <w:rPr>
          <w:rFonts w:ascii="Courier New" w:hAnsi="Courier New" w:cs="Courier New"/>
        </w:rPr>
      </w:pPr>
      <w:r w:rsidRPr="7CFE9B13">
        <w:rPr>
          <w:b/>
          <w:bCs/>
        </w:rPr>
        <w:t xml:space="preserve">Paste the command </w:t>
      </w:r>
      <w:r>
        <w:t xml:space="preserve">into the terminal window and press </w:t>
      </w:r>
      <w:r w:rsidRPr="7CFE9B13">
        <w:rPr>
          <w:b/>
          <w:bCs/>
        </w:rPr>
        <w:t xml:space="preserve">Enter </w:t>
      </w:r>
      <w:r>
        <w:t>to execute it. The command that you previously copied is:</w:t>
      </w:r>
      <w:r w:rsidR="00952B96">
        <w:br/>
      </w:r>
      <w:r w:rsidRPr="7CFE9B13">
        <w:rPr>
          <w:rFonts w:ascii="Courier New" w:hAnsi="Courier New" w:cs="Courier New"/>
        </w:rPr>
        <w:t xml:space="preserve">$ </w:t>
      </w:r>
      <w:proofErr w:type="spellStart"/>
      <w:r w:rsidRPr="7CFE9B13">
        <w:rPr>
          <w:rFonts w:ascii="Courier New" w:hAnsi="Courier New" w:cs="Courier New"/>
        </w:rPr>
        <w:t>odsc</w:t>
      </w:r>
      <w:proofErr w:type="spellEnd"/>
      <w:r w:rsidRPr="7CFE9B13">
        <w:rPr>
          <w:rFonts w:ascii="Courier New" w:hAnsi="Courier New" w:cs="Courier New"/>
        </w:rPr>
        <w:t xml:space="preserve"> </w:t>
      </w:r>
      <w:proofErr w:type="spellStart"/>
      <w:r w:rsidRPr="7CFE9B13">
        <w:rPr>
          <w:rFonts w:ascii="Courier New" w:hAnsi="Courier New" w:cs="Courier New"/>
        </w:rPr>
        <w:t>conda</w:t>
      </w:r>
      <w:proofErr w:type="spellEnd"/>
      <w:r w:rsidRPr="7CFE9B13">
        <w:rPr>
          <w:rFonts w:ascii="Courier New" w:hAnsi="Courier New" w:cs="Courier New"/>
        </w:rPr>
        <w:t xml:space="preserve"> install --</w:t>
      </w:r>
      <w:proofErr w:type="spellStart"/>
      <w:r w:rsidRPr="7CFE9B13">
        <w:rPr>
          <w:rFonts w:ascii="Courier New" w:hAnsi="Courier New" w:cs="Courier New"/>
        </w:rPr>
        <w:t>uri</w:t>
      </w:r>
      <w:proofErr w:type="spellEnd"/>
      <w:r w:rsidRPr="7CFE9B13">
        <w:rPr>
          <w:rFonts w:ascii="Courier New" w:hAnsi="Courier New" w:cs="Courier New"/>
        </w:rPr>
        <w:t xml:space="preserve"> oci://LAB_Conda@&lt;your-tenancy&gt;/data-science-gmlv1_</w:t>
      </w:r>
      <w:proofErr w:type="gramStart"/>
      <w:r w:rsidRPr="7CFE9B13">
        <w:rPr>
          <w:rFonts w:ascii="Courier New" w:hAnsi="Courier New" w:cs="Courier New"/>
        </w:rPr>
        <w:t>0</w:t>
      </w:r>
      <w:proofErr w:type="gramEnd"/>
    </w:p>
    <w:p w14:paraId="754F1200" w14:textId="189E1CC3" w:rsidR="7CFE9B13" w:rsidRDefault="7CFE9B13" w:rsidP="7CFE9B13">
      <w:pPr>
        <w:pStyle w:val="ListNumber"/>
        <w:numPr>
          <w:ilvl w:val="1"/>
          <w:numId w:val="0"/>
        </w:numPr>
        <w:ind w:left="72"/>
        <w:rPr>
          <w:rFonts w:ascii="Courier New" w:hAnsi="Courier New" w:cs="Courier New"/>
        </w:rPr>
      </w:pPr>
      <w:r>
        <w:tab/>
      </w:r>
      <w:r>
        <w:tab/>
      </w:r>
      <w:r>
        <w:tab/>
      </w:r>
      <w:r w:rsidRPr="7CFE9B13">
        <w:rPr>
          <w:rFonts w:ascii="Courier New" w:hAnsi="Courier New" w:cs="Courier New"/>
        </w:rPr>
        <w:t xml:space="preserve">      Note: Replace with your tenancy name</w:t>
      </w:r>
    </w:p>
    <w:p w14:paraId="7DC1CF51" w14:textId="1ACC220F" w:rsidR="009F0C24" w:rsidRPr="009B2008" w:rsidRDefault="7CFE9B13" w:rsidP="7CFE9B13">
      <w:pPr>
        <w:pStyle w:val="ListNumber"/>
        <w:numPr>
          <w:ilvl w:val="1"/>
          <w:numId w:val="1"/>
        </w:numPr>
        <w:rPr>
          <w:rFonts w:ascii="Courier New" w:hAnsi="Courier New" w:cs="Courier New"/>
        </w:rPr>
      </w:pPr>
      <w:r w:rsidRPr="7CFE9B13">
        <w:rPr>
          <w:rFonts w:ascii="Courier New" w:hAnsi="Courier New" w:cs="Courier New"/>
        </w:rPr>
        <w:t xml:space="preserve">Note: At the end of the above install, you will see instructions to activate the </w:t>
      </w:r>
      <w:proofErr w:type="spellStart"/>
      <w:r w:rsidRPr="7CFE9B13">
        <w:rPr>
          <w:rFonts w:ascii="Courier New" w:hAnsi="Courier New" w:cs="Courier New"/>
        </w:rPr>
        <w:t>conda</w:t>
      </w:r>
      <w:proofErr w:type="spellEnd"/>
      <w:r w:rsidRPr="7CFE9B13">
        <w:rPr>
          <w:rFonts w:ascii="Courier New" w:hAnsi="Courier New" w:cs="Courier New"/>
        </w:rPr>
        <w:t xml:space="preserve"> environment. Make sure the </w:t>
      </w:r>
      <w:proofErr w:type="spellStart"/>
      <w:r w:rsidRPr="7CFE9B13">
        <w:rPr>
          <w:rFonts w:ascii="Courier New" w:hAnsi="Courier New" w:cs="Courier New"/>
        </w:rPr>
        <w:t>conda</w:t>
      </w:r>
      <w:proofErr w:type="spellEnd"/>
      <w:r w:rsidRPr="7CFE9B13">
        <w:rPr>
          <w:rFonts w:ascii="Courier New" w:hAnsi="Courier New" w:cs="Courier New"/>
        </w:rPr>
        <w:t xml:space="preserve"> environment is activated before using it.</w:t>
      </w:r>
    </w:p>
    <w:p w14:paraId="7D00A3DD" w14:textId="6D4F100D" w:rsidR="009F0C24" w:rsidRPr="009B2008" w:rsidRDefault="7CFE9B13" w:rsidP="7CFE9B13">
      <w:pPr>
        <w:pStyle w:val="ListNumber"/>
        <w:numPr>
          <w:ilvl w:val="1"/>
          <w:numId w:val="1"/>
        </w:numPr>
      </w:pPr>
      <w:r>
        <w:t xml:space="preserve">You can confirm that the </w:t>
      </w:r>
      <w:proofErr w:type="spellStart"/>
      <w:r>
        <w:t>conda</w:t>
      </w:r>
      <w:proofErr w:type="spellEnd"/>
      <w:r>
        <w:t xml:space="preserve"> environment has been successfully installed by going back to the Launcher tab and see that a new kernel has been created with the </w:t>
      </w:r>
      <w:proofErr w:type="spellStart"/>
      <w:r>
        <w:t>slugname</w:t>
      </w:r>
      <w:proofErr w:type="spellEnd"/>
      <w:r>
        <w:t xml:space="preserve"> of the </w:t>
      </w:r>
      <w:proofErr w:type="spellStart"/>
      <w:r>
        <w:t>conda</w:t>
      </w:r>
      <w:proofErr w:type="spellEnd"/>
      <w:r>
        <w:t xml:space="preserve"> environment. It takes about 3-5 minutes for the </w:t>
      </w:r>
      <w:proofErr w:type="spellStart"/>
      <w:r>
        <w:t>conda</w:t>
      </w:r>
      <w:proofErr w:type="spellEnd"/>
      <w:r>
        <w:t xml:space="preserve"> package to be installed. </w:t>
      </w:r>
    </w:p>
    <w:p w14:paraId="20BBA8F2" w14:textId="1639F649" w:rsidR="009F0C24" w:rsidRPr="009B2008" w:rsidRDefault="7CFE9B13" w:rsidP="7CFE9B13">
      <w:pPr>
        <w:pStyle w:val="ListNumber"/>
        <w:numPr>
          <w:ilvl w:val="1"/>
          <w:numId w:val="1"/>
        </w:numPr>
        <w:rPr>
          <w:rFonts w:ascii="Times New Roman" w:hAnsi="Times New Roman"/>
          <w:sz w:val="24"/>
          <w:szCs w:val="24"/>
        </w:rPr>
      </w:pPr>
      <w:r>
        <w:t xml:space="preserve">Select the kernel and click </w:t>
      </w:r>
      <w:r w:rsidRPr="7CFE9B13">
        <w:rPr>
          <w:b/>
          <w:bCs/>
        </w:rPr>
        <w:t>Create Notebook.</w:t>
      </w:r>
    </w:p>
    <w:p w14:paraId="69E7166A" w14:textId="77777777" w:rsidR="009B2008" w:rsidRPr="005C6420" w:rsidRDefault="009B2008" w:rsidP="009B2008">
      <w:pPr>
        <w:pStyle w:val="ListNumber"/>
        <w:numPr>
          <w:ilvl w:val="0"/>
          <w:numId w:val="0"/>
        </w:numPr>
        <w:ind w:left="864"/>
      </w:pPr>
    </w:p>
    <w:p w14:paraId="5B0802F8" w14:textId="13D663F6" w:rsidR="005C6420" w:rsidRDefault="005C6420" w:rsidP="005C6420">
      <w:pPr>
        <w:pStyle w:val="Task1"/>
        <w:numPr>
          <w:ilvl w:val="0"/>
          <w:numId w:val="31"/>
        </w:numPr>
      </w:pPr>
      <w:r>
        <w:t xml:space="preserve">Installation of </w:t>
      </w:r>
      <w:proofErr w:type="spellStart"/>
      <w:r>
        <w:t>Conda</w:t>
      </w:r>
      <w:proofErr w:type="spellEnd"/>
      <w:r>
        <w:t xml:space="preserve"> Environment for </w:t>
      </w:r>
      <w:r w:rsidRPr="005C6420">
        <w:t>TensorFlow 2.</w:t>
      </w:r>
      <w:r w:rsidR="00DE1292">
        <w:t>8</w:t>
      </w:r>
      <w:r w:rsidRPr="005C6420">
        <w:t xml:space="preserve"> for CPU on Python 3.</w:t>
      </w:r>
      <w:r w:rsidR="00DE1292">
        <w:t>8</w:t>
      </w:r>
      <w:r>
        <w:t xml:space="preserve">. </w:t>
      </w:r>
    </w:p>
    <w:p w14:paraId="48AA87CB" w14:textId="77777777" w:rsidR="005C6420" w:rsidRDefault="005C6420" w:rsidP="005C6420">
      <w:pPr>
        <w:pStyle w:val="ListNumber"/>
        <w:numPr>
          <w:ilvl w:val="1"/>
          <w:numId w:val="31"/>
        </w:numPr>
      </w:pPr>
      <w:r w:rsidRPr="00EC19E0">
        <w:t xml:space="preserve">On the Launcher tab, click </w:t>
      </w:r>
      <w:r w:rsidRPr="005C6420">
        <w:rPr>
          <w:b/>
          <w:bCs/>
        </w:rPr>
        <w:t>Environment Explorer</w:t>
      </w:r>
      <w:r>
        <w:t>.</w:t>
      </w:r>
    </w:p>
    <w:p w14:paraId="512845A5" w14:textId="46C5A517" w:rsidR="005C6420" w:rsidRPr="00EC19E0" w:rsidRDefault="005C6420" w:rsidP="005C6420">
      <w:pPr>
        <w:pStyle w:val="ListNumber"/>
        <w:numPr>
          <w:ilvl w:val="1"/>
          <w:numId w:val="31"/>
        </w:numPr>
      </w:pPr>
      <w:r w:rsidRPr="00EC19E0">
        <w:lastRenderedPageBreak/>
        <w:t xml:space="preserve">On the </w:t>
      </w:r>
      <w:r w:rsidRPr="005C6420">
        <w:rPr>
          <w:b/>
          <w:bCs/>
        </w:rPr>
        <w:t>Environment Explorer</w:t>
      </w:r>
      <w:r w:rsidRPr="00EC19E0">
        <w:t xml:space="preserve"> tab, scroll down until you find the </w:t>
      </w:r>
      <w:r w:rsidRPr="005C6420">
        <w:rPr>
          <w:b/>
          <w:bCs/>
        </w:rPr>
        <w:t>TensorFlow 2.</w:t>
      </w:r>
      <w:r w:rsidR="002522AF">
        <w:rPr>
          <w:b/>
          <w:bCs/>
        </w:rPr>
        <w:t>8</w:t>
      </w:r>
      <w:r w:rsidRPr="005C6420">
        <w:rPr>
          <w:b/>
          <w:bCs/>
        </w:rPr>
        <w:t xml:space="preserve"> for CPU on Python 3.</w:t>
      </w:r>
      <w:r w:rsidR="002522AF">
        <w:rPr>
          <w:b/>
          <w:bCs/>
        </w:rPr>
        <w:t>8</w:t>
      </w:r>
      <w:r w:rsidRPr="00EC19E0">
        <w:t xml:space="preserve">. (If you see no results, use the Refresh button on the right side of the filter bar of Environment Explorer.) </w:t>
      </w:r>
    </w:p>
    <w:p w14:paraId="1104AF0C" w14:textId="77777777" w:rsidR="005C6420" w:rsidRDefault="005C6420" w:rsidP="005C6420">
      <w:pPr>
        <w:pStyle w:val="ListNumber"/>
        <w:numPr>
          <w:ilvl w:val="1"/>
          <w:numId w:val="31"/>
        </w:numPr>
      </w:pPr>
      <w:r w:rsidRPr="00DD1193">
        <w:t xml:space="preserve">Click the </w:t>
      </w:r>
      <w:r w:rsidRPr="005C6420">
        <w:rPr>
          <w:b/>
          <w:bCs/>
        </w:rPr>
        <w:t>caret</w:t>
      </w:r>
      <w:r w:rsidRPr="00DD1193">
        <w:t xml:space="preserve"> on the right side and copy the </w:t>
      </w:r>
      <w:r w:rsidRPr="005C6420">
        <w:rPr>
          <w:rFonts w:ascii="CourierNewPSMT" w:hAnsi="CourierNewPSMT"/>
        </w:rPr>
        <w:t xml:space="preserve">install </w:t>
      </w:r>
      <w:r w:rsidRPr="00DD1193">
        <w:t>command</w:t>
      </w:r>
      <w:r>
        <w:t>.</w:t>
      </w:r>
    </w:p>
    <w:p w14:paraId="7BBC2C9B" w14:textId="77777777" w:rsidR="005C6420" w:rsidRPr="005C6420" w:rsidRDefault="005C6420" w:rsidP="005C6420">
      <w:pPr>
        <w:pStyle w:val="ListNumber"/>
        <w:numPr>
          <w:ilvl w:val="1"/>
          <w:numId w:val="31"/>
        </w:numPr>
        <w:rPr>
          <w:rFonts w:ascii="ArialMT" w:hAnsi="ArialMT"/>
        </w:rPr>
      </w:pPr>
      <w:r w:rsidRPr="00DD1193">
        <w:t xml:space="preserve">Go back to the </w:t>
      </w:r>
      <w:r w:rsidRPr="00193031">
        <w:t>Launcher</w:t>
      </w:r>
      <w:r w:rsidRPr="005C6420">
        <w:rPr>
          <w:i/>
          <w:iCs/>
        </w:rPr>
        <w:t xml:space="preserve"> </w:t>
      </w:r>
      <w:r w:rsidRPr="00DD1193">
        <w:t xml:space="preserve">tab and select </w:t>
      </w:r>
      <w:r w:rsidRPr="005C6420">
        <w:rPr>
          <w:b/>
          <w:bCs/>
        </w:rPr>
        <w:t xml:space="preserve">Terminal </w:t>
      </w:r>
      <w:r w:rsidRPr="00DD1193">
        <w:t xml:space="preserve">to open a terminal window. </w:t>
      </w:r>
    </w:p>
    <w:p w14:paraId="7D0840EC" w14:textId="57E670AC" w:rsidR="005C6420" w:rsidRPr="005C6420" w:rsidRDefault="005C6420" w:rsidP="005C6420">
      <w:pPr>
        <w:pStyle w:val="ListNumber"/>
        <w:numPr>
          <w:ilvl w:val="1"/>
          <w:numId w:val="31"/>
        </w:numPr>
        <w:rPr>
          <w:rFonts w:ascii="Courier New" w:hAnsi="Courier New" w:cs="Courier New"/>
        </w:rPr>
      </w:pPr>
      <w:r w:rsidRPr="005C6420">
        <w:rPr>
          <w:b/>
          <w:bCs/>
        </w:rPr>
        <w:t xml:space="preserve">Paste the command </w:t>
      </w:r>
      <w:r w:rsidRPr="00DD1193">
        <w:t xml:space="preserve">into the terminal window and press </w:t>
      </w:r>
      <w:r w:rsidRPr="005C6420">
        <w:rPr>
          <w:b/>
          <w:bCs/>
        </w:rPr>
        <w:t xml:space="preserve">Enter </w:t>
      </w:r>
      <w:r w:rsidRPr="00DD1193">
        <w:t>to execute it. The command that you previously copied is:</w:t>
      </w:r>
      <w:r w:rsidRPr="00DD1193">
        <w:br/>
      </w:r>
      <w:r w:rsidRPr="005C6420">
        <w:rPr>
          <w:rFonts w:ascii="Courier New" w:hAnsi="Courier New" w:cs="Courier New"/>
        </w:rPr>
        <w:t xml:space="preserve">$ </w:t>
      </w:r>
      <w:proofErr w:type="spellStart"/>
      <w:r w:rsidR="00485D7E" w:rsidRPr="00485D7E">
        <w:rPr>
          <w:rFonts w:ascii="Courier New" w:hAnsi="Courier New" w:cs="Courier New"/>
        </w:rPr>
        <w:t>odsc</w:t>
      </w:r>
      <w:proofErr w:type="spellEnd"/>
      <w:r w:rsidR="00485D7E" w:rsidRPr="00485D7E">
        <w:rPr>
          <w:rFonts w:ascii="Courier New" w:hAnsi="Courier New" w:cs="Courier New"/>
        </w:rPr>
        <w:t xml:space="preserve"> </w:t>
      </w:r>
      <w:proofErr w:type="spellStart"/>
      <w:r w:rsidR="00485D7E" w:rsidRPr="00485D7E">
        <w:rPr>
          <w:rFonts w:ascii="Courier New" w:hAnsi="Courier New" w:cs="Courier New"/>
        </w:rPr>
        <w:t>conda</w:t>
      </w:r>
      <w:proofErr w:type="spellEnd"/>
      <w:r w:rsidR="00485D7E" w:rsidRPr="00485D7E">
        <w:rPr>
          <w:rFonts w:ascii="Courier New" w:hAnsi="Courier New" w:cs="Courier New"/>
        </w:rPr>
        <w:t xml:space="preserve"> install -s tensorflow2</w:t>
      </w:r>
      <w:r w:rsidR="002522AF">
        <w:rPr>
          <w:rFonts w:ascii="Courier New" w:hAnsi="Courier New" w:cs="Courier New"/>
        </w:rPr>
        <w:t>8</w:t>
      </w:r>
      <w:r w:rsidR="00485D7E" w:rsidRPr="00485D7E">
        <w:rPr>
          <w:rFonts w:ascii="Courier New" w:hAnsi="Courier New" w:cs="Courier New"/>
        </w:rPr>
        <w:t>_p3</w:t>
      </w:r>
      <w:r w:rsidR="002522AF">
        <w:rPr>
          <w:rFonts w:ascii="Courier New" w:hAnsi="Courier New" w:cs="Courier New"/>
        </w:rPr>
        <w:t>8</w:t>
      </w:r>
      <w:r w:rsidR="00485D7E" w:rsidRPr="00485D7E">
        <w:rPr>
          <w:rFonts w:ascii="Courier New" w:hAnsi="Courier New" w:cs="Courier New"/>
        </w:rPr>
        <w:t>_cpu_</w:t>
      </w:r>
      <w:proofErr w:type="gramStart"/>
      <w:r w:rsidR="00485D7E" w:rsidRPr="00485D7E">
        <w:rPr>
          <w:rFonts w:ascii="Courier New" w:hAnsi="Courier New" w:cs="Courier New"/>
        </w:rPr>
        <w:t>v1</w:t>
      </w:r>
      <w:proofErr w:type="gramEnd"/>
    </w:p>
    <w:p w14:paraId="40AF9F6F" w14:textId="77777777" w:rsidR="005C6420" w:rsidRDefault="005C6420" w:rsidP="005C6420">
      <w:pPr>
        <w:pStyle w:val="ListNumber"/>
        <w:numPr>
          <w:ilvl w:val="1"/>
          <w:numId w:val="31"/>
        </w:numPr>
      </w:pPr>
      <w:r w:rsidRPr="00DD1193">
        <w:t xml:space="preserve">You will receive a prompt related to what version number you want. Press </w:t>
      </w:r>
      <w:r w:rsidRPr="005C6420">
        <w:rPr>
          <w:b/>
          <w:bCs/>
        </w:rPr>
        <w:t xml:space="preserve">Enter </w:t>
      </w:r>
      <w:r w:rsidRPr="00DD1193">
        <w:t>to select the default</w:t>
      </w:r>
      <w:r>
        <w:t>.</w:t>
      </w:r>
    </w:p>
    <w:p w14:paraId="2C844F59" w14:textId="77777777" w:rsidR="005C6420" w:rsidRPr="005C6420" w:rsidRDefault="005C6420" w:rsidP="005C6420">
      <w:pPr>
        <w:pStyle w:val="ListNumber"/>
        <w:numPr>
          <w:ilvl w:val="1"/>
          <w:numId w:val="31"/>
        </w:numPr>
        <w:rPr>
          <w:rFonts w:ascii="Times New Roman" w:hAnsi="Times New Roman"/>
          <w:sz w:val="24"/>
          <w:szCs w:val="24"/>
        </w:rPr>
      </w:pPr>
      <w:r w:rsidRPr="00DD1193">
        <w:t xml:space="preserve">It takes about 3-5 minutes for the </w:t>
      </w:r>
      <w:proofErr w:type="spellStart"/>
      <w:r w:rsidRPr="00DD1193">
        <w:t>conda</w:t>
      </w:r>
      <w:proofErr w:type="spellEnd"/>
      <w:r w:rsidRPr="00DD1193">
        <w:t xml:space="preserve"> package to be installed. </w:t>
      </w:r>
    </w:p>
    <w:p w14:paraId="6AE4E3FE" w14:textId="77777777" w:rsidR="005C6420" w:rsidRPr="00110D20" w:rsidRDefault="005C6420" w:rsidP="005C6420">
      <w:pPr>
        <w:pStyle w:val="ListNumber"/>
        <w:numPr>
          <w:ilvl w:val="1"/>
          <w:numId w:val="31"/>
        </w:numPr>
      </w:pPr>
      <w:r w:rsidRPr="00110D20">
        <w:t xml:space="preserve">You can confirm that the </w:t>
      </w:r>
      <w:proofErr w:type="spellStart"/>
      <w:r w:rsidRPr="00110D20">
        <w:t>conda</w:t>
      </w:r>
      <w:proofErr w:type="spellEnd"/>
      <w:r w:rsidRPr="00110D20">
        <w:t xml:space="preserve"> environment has been successfully installed by going back to the Launcher tab and see that a new kernel has been created with the </w:t>
      </w:r>
      <w:proofErr w:type="spellStart"/>
      <w:r w:rsidRPr="00110D20">
        <w:t>slugname</w:t>
      </w:r>
      <w:proofErr w:type="spellEnd"/>
      <w:r w:rsidRPr="00110D20">
        <w:t xml:space="preserve"> of the </w:t>
      </w:r>
      <w:proofErr w:type="spellStart"/>
      <w:r w:rsidRPr="00110D20">
        <w:t>conda</w:t>
      </w:r>
      <w:proofErr w:type="spellEnd"/>
      <w:r w:rsidRPr="00110D20">
        <w:t xml:space="preserve"> environment.</w:t>
      </w:r>
    </w:p>
    <w:p w14:paraId="556550D5" w14:textId="1BFE4595" w:rsidR="00DE1292" w:rsidRDefault="00DE1292" w:rsidP="00DE1292">
      <w:pPr>
        <w:pStyle w:val="Task1"/>
        <w:numPr>
          <w:ilvl w:val="0"/>
          <w:numId w:val="31"/>
        </w:numPr>
      </w:pPr>
      <w:r>
        <w:t xml:space="preserve">Installation of </w:t>
      </w:r>
      <w:proofErr w:type="spellStart"/>
      <w:r>
        <w:t>Conda</w:t>
      </w:r>
      <w:proofErr w:type="spellEnd"/>
      <w:r>
        <w:t xml:space="preserve"> Environment for automlx_p38_cpu_v5</w:t>
      </w:r>
      <w:r w:rsidRPr="005C6420">
        <w:t xml:space="preserve"> for CPU on Python 3.</w:t>
      </w:r>
      <w:r>
        <w:t xml:space="preserve">8. </w:t>
      </w:r>
    </w:p>
    <w:p w14:paraId="2ADAEDCC" w14:textId="77777777" w:rsidR="00DE1292" w:rsidRDefault="00DE1292" w:rsidP="00DE1292">
      <w:pPr>
        <w:pStyle w:val="ListNumber"/>
        <w:numPr>
          <w:ilvl w:val="1"/>
          <w:numId w:val="31"/>
        </w:numPr>
      </w:pPr>
      <w:r w:rsidRPr="00EC19E0">
        <w:t xml:space="preserve">On the Launcher tab, click </w:t>
      </w:r>
      <w:r w:rsidRPr="005C6420">
        <w:rPr>
          <w:b/>
          <w:bCs/>
        </w:rPr>
        <w:t>Environment Explorer</w:t>
      </w:r>
      <w:r>
        <w:t>.</w:t>
      </w:r>
    </w:p>
    <w:p w14:paraId="2BE16C99" w14:textId="71FC3C48" w:rsidR="00DE1292" w:rsidRPr="00EC19E0" w:rsidRDefault="00DE1292" w:rsidP="00DE1292">
      <w:pPr>
        <w:pStyle w:val="ListNumber"/>
        <w:numPr>
          <w:ilvl w:val="1"/>
          <w:numId w:val="31"/>
        </w:numPr>
      </w:pPr>
      <w:r w:rsidRPr="00EC19E0">
        <w:t xml:space="preserve">On the </w:t>
      </w:r>
      <w:r w:rsidRPr="005C6420">
        <w:rPr>
          <w:b/>
          <w:bCs/>
        </w:rPr>
        <w:t>Environment Explorer</w:t>
      </w:r>
      <w:r w:rsidRPr="00EC19E0">
        <w:t xml:space="preserve"> tab, scroll down until you find the </w:t>
      </w:r>
      <w:r w:rsidR="002522AF" w:rsidRPr="002522AF">
        <w:rPr>
          <w:b/>
          <w:bCs/>
        </w:rPr>
        <w:t xml:space="preserve">Oracle </w:t>
      </w:r>
      <w:proofErr w:type="spellStart"/>
      <w:r w:rsidR="002522AF" w:rsidRPr="002522AF">
        <w:rPr>
          <w:b/>
          <w:bCs/>
        </w:rPr>
        <w:t>AutoML</w:t>
      </w:r>
      <w:proofErr w:type="spellEnd"/>
      <w:r w:rsidR="002522AF" w:rsidRPr="002522AF">
        <w:rPr>
          <w:b/>
          <w:bCs/>
        </w:rPr>
        <w:t xml:space="preserve"> and Model Explanation for Python 3.8</w:t>
      </w:r>
      <w:r w:rsidRPr="00EC19E0">
        <w:t xml:space="preserve">. (If you see no results, use the Refresh button on the right side of the filter bar of Environment Explorer.) </w:t>
      </w:r>
    </w:p>
    <w:p w14:paraId="020FF9FC" w14:textId="77777777" w:rsidR="00DE1292" w:rsidRDefault="00DE1292" w:rsidP="00DE1292">
      <w:pPr>
        <w:pStyle w:val="ListNumber"/>
        <w:numPr>
          <w:ilvl w:val="1"/>
          <w:numId w:val="31"/>
        </w:numPr>
      </w:pPr>
      <w:r w:rsidRPr="00DD1193">
        <w:t xml:space="preserve">Click the </w:t>
      </w:r>
      <w:r w:rsidRPr="005C6420">
        <w:rPr>
          <w:b/>
          <w:bCs/>
        </w:rPr>
        <w:t>caret</w:t>
      </w:r>
      <w:r w:rsidRPr="00DD1193">
        <w:t xml:space="preserve"> on the right side and copy the </w:t>
      </w:r>
      <w:r w:rsidRPr="005C6420">
        <w:rPr>
          <w:rFonts w:ascii="CourierNewPSMT" w:hAnsi="CourierNewPSMT"/>
        </w:rPr>
        <w:t xml:space="preserve">install </w:t>
      </w:r>
      <w:r w:rsidRPr="00DD1193">
        <w:t>command</w:t>
      </w:r>
      <w:r>
        <w:t>.</w:t>
      </w:r>
    </w:p>
    <w:p w14:paraId="39F5E834" w14:textId="77777777" w:rsidR="00DE1292" w:rsidRPr="005C6420" w:rsidRDefault="00DE1292" w:rsidP="00DE1292">
      <w:pPr>
        <w:pStyle w:val="ListNumber"/>
        <w:numPr>
          <w:ilvl w:val="1"/>
          <w:numId w:val="31"/>
        </w:numPr>
        <w:rPr>
          <w:rFonts w:ascii="ArialMT" w:hAnsi="ArialMT"/>
        </w:rPr>
      </w:pPr>
      <w:r w:rsidRPr="00DD1193">
        <w:t xml:space="preserve">Go back to the </w:t>
      </w:r>
      <w:r w:rsidRPr="00193031">
        <w:t>Launcher</w:t>
      </w:r>
      <w:r w:rsidRPr="005C6420">
        <w:rPr>
          <w:i/>
          <w:iCs/>
        </w:rPr>
        <w:t xml:space="preserve"> </w:t>
      </w:r>
      <w:r w:rsidRPr="00DD1193">
        <w:t xml:space="preserve">tab and select </w:t>
      </w:r>
      <w:r w:rsidRPr="005C6420">
        <w:rPr>
          <w:b/>
          <w:bCs/>
        </w:rPr>
        <w:t xml:space="preserve">Terminal </w:t>
      </w:r>
      <w:r w:rsidRPr="00DD1193">
        <w:t xml:space="preserve">to open a terminal window. </w:t>
      </w:r>
    </w:p>
    <w:p w14:paraId="2915799C" w14:textId="77777777" w:rsidR="00DE1292" w:rsidRPr="00DE1292" w:rsidRDefault="00DE1292" w:rsidP="005F6A12">
      <w:pPr>
        <w:pStyle w:val="ListNumber"/>
        <w:numPr>
          <w:ilvl w:val="1"/>
          <w:numId w:val="31"/>
        </w:numPr>
      </w:pPr>
      <w:r w:rsidRPr="00DE1292">
        <w:rPr>
          <w:b/>
          <w:bCs/>
        </w:rPr>
        <w:t xml:space="preserve">Paste the command </w:t>
      </w:r>
      <w:r w:rsidRPr="00DD1193">
        <w:t xml:space="preserve">into the terminal window and press </w:t>
      </w:r>
      <w:r w:rsidRPr="00DE1292">
        <w:rPr>
          <w:b/>
          <w:bCs/>
        </w:rPr>
        <w:t xml:space="preserve">Enter </w:t>
      </w:r>
      <w:r w:rsidRPr="00DD1193">
        <w:t>to execute it. The command that you previously copied is:</w:t>
      </w:r>
      <w:r w:rsidRPr="00DD1193">
        <w:br/>
      </w:r>
      <w:r w:rsidRPr="00DE1292">
        <w:rPr>
          <w:rFonts w:ascii="Courier New" w:hAnsi="Courier New" w:cs="Courier New"/>
        </w:rPr>
        <w:t xml:space="preserve">$ </w:t>
      </w:r>
      <w:proofErr w:type="spellStart"/>
      <w:r w:rsidRPr="00DE1292">
        <w:rPr>
          <w:rFonts w:ascii="Courier New" w:hAnsi="Courier New" w:cs="Courier New"/>
        </w:rPr>
        <w:t>odsc</w:t>
      </w:r>
      <w:proofErr w:type="spellEnd"/>
      <w:r w:rsidRPr="00DE1292">
        <w:rPr>
          <w:rFonts w:ascii="Courier New" w:hAnsi="Courier New" w:cs="Courier New"/>
        </w:rPr>
        <w:t xml:space="preserve"> </w:t>
      </w:r>
      <w:proofErr w:type="spellStart"/>
      <w:r w:rsidRPr="00DE1292">
        <w:rPr>
          <w:rFonts w:ascii="Courier New" w:hAnsi="Courier New" w:cs="Courier New"/>
        </w:rPr>
        <w:t>conda</w:t>
      </w:r>
      <w:proofErr w:type="spellEnd"/>
      <w:r w:rsidRPr="00DE1292">
        <w:rPr>
          <w:rFonts w:ascii="Courier New" w:hAnsi="Courier New" w:cs="Courier New"/>
        </w:rPr>
        <w:t xml:space="preserve"> install -s automlx_p38_cpu_</w:t>
      </w:r>
      <w:proofErr w:type="gramStart"/>
      <w:r w:rsidRPr="00DE1292">
        <w:rPr>
          <w:rFonts w:ascii="Courier New" w:hAnsi="Courier New" w:cs="Courier New"/>
        </w:rPr>
        <w:t>v5</w:t>
      </w:r>
      <w:proofErr w:type="gramEnd"/>
      <w:r w:rsidRPr="00DE1292">
        <w:rPr>
          <w:rFonts w:ascii="Courier New" w:hAnsi="Courier New" w:cs="Courier New"/>
        </w:rPr>
        <w:t xml:space="preserve"> </w:t>
      </w:r>
    </w:p>
    <w:p w14:paraId="259E4A2A" w14:textId="10EE829D" w:rsidR="00DE1292" w:rsidRDefault="00DE1292" w:rsidP="005F6A12">
      <w:pPr>
        <w:pStyle w:val="ListNumber"/>
        <w:numPr>
          <w:ilvl w:val="1"/>
          <w:numId w:val="31"/>
        </w:numPr>
      </w:pPr>
      <w:r w:rsidRPr="00DD1193">
        <w:t xml:space="preserve">You will receive a prompt related to what version number you want. Press </w:t>
      </w:r>
      <w:r w:rsidRPr="00DE1292">
        <w:rPr>
          <w:b/>
          <w:bCs/>
        </w:rPr>
        <w:t xml:space="preserve">Enter </w:t>
      </w:r>
      <w:r w:rsidRPr="00DD1193">
        <w:t>to select the default</w:t>
      </w:r>
      <w:r>
        <w:t>.</w:t>
      </w:r>
    </w:p>
    <w:p w14:paraId="449005AC" w14:textId="77777777" w:rsidR="00DE1292" w:rsidRPr="005C6420" w:rsidRDefault="00DE1292" w:rsidP="00DE1292">
      <w:pPr>
        <w:pStyle w:val="ListNumber"/>
        <w:numPr>
          <w:ilvl w:val="1"/>
          <w:numId w:val="31"/>
        </w:numPr>
        <w:rPr>
          <w:rFonts w:ascii="Times New Roman" w:hAnsi="Times New Roman"/>
          <w:sz w:val="24"/>
          <w:szCs w:val="24"/>
        </w:rPr>
      </w:pPr>
      <w:r w:rsidRPr="00DD1193">
        <w:t xml:space="preserve">It takes about 3-5 minutes for the </w:t>
      </w:r>
      <w:proofErr w:type="spellStart"/>
      <w:r w:rsidRPr="00DD1193">
        <w:t>conda</w:t>
      </w:r>
      <w:proofErr w:type="spellEnd"/>
      <w:r w:rsidRPr="00DD1193">
        <w:t xml:space="preserve"> package to be installed. </w:t>
      </w:r>
    </w:p>
    <w:p w14:paraId="64367E36" w14:textId="77777777" w:rsidR="00DE1292" w:rsidRPr="00110D20" w:rsidRDefault="00DE1292" w:rsidP="00DE1292">
      <w:pPr>
        <w:pStyle w:val="ListNumber"/>
        <w:numPr>
          <w:ilvl w:val="1"/>
          <w:numId w:val="31"/>
        </w:numPr>
      </w:pPr>
      <w:r w:rsidRPr="00110D20">
        <w:lastRenderedPageBreak/>
        <w:t xml:space="preserve">You can confirm that the </w:t>
      </w:r>
      <w:proofErr w:type="spellStart"/>
      <w:r w:rsidRPr="00110D20">
        <w:t>conda</w:t>
      </w:r>
      <w:proofErr w:type="spellEnd"/>
      <w:r w:rsidRPr="00110D20">
        <w:t xml:space="preserve"> environment has been successfully installed by going back to the Launcher tab and see that a new kernel has been created with the </w:t>
      </w:r>
      <w:proofErr w:type="spellStart"/>
      <w:r w:rsidRPr="00110D20">
        <w:t>slugname</w:t>
      </w:r>
      <w:proofErr w:type="spellEnd"/>
      <w:r w:rsidRPr="00110D20">
        <w:t xml:space="preserve"> of the </w:t>
      </w:r>
      <w:proofErr w:type="spellStart"/>
      <w:r w:rsidRPr="00110D20">
        <w:t>conda</w:t>
      </w:r>
      <w:proofErr w:type="spellEnd"/>
      <w:r w:rsidRPr="00110D20">
        <w:t xml:space="preserve"> environment.</w:t>
      </w:r>
    </w:p>
    <w:p w14:paraId="1994B895" w14:textId="77777777" w:rsidR="00DE1292" w:rsidRDefault="00DE1292" w:rsidP="00DE1292">
      <w:pPr>
        <w:pStyle w:val="Task1"/>
        <w:numPr>
          <w:ilvl w:val="0"/>
          <w:numId w:val="0"/>
        </w:numPr>
        <w:ind w:left="432"/>
      </w:pPr>
      <w:r>
        <w:t xml:space="preserve">Select the kernel and click </w:t>
      </w:r>
      <w:r w:rsidRPr="009C3AC1">
        <w:rPr>
          <w:b/>
          <w:bCs/>
        </w:rPr>
        <w:t>Create Notebook</w:t>
      </w:r>
      <w:r>
        <w:rPr>
          <w:b/>
          <w:bCs/>
        </w:rPr>
        <w:t>.</w:t>
      </w:r>
    </w:p>
    <w:p w14:paraId="41A0DCC8" w14:textId="77777777" w:rsidR="005C6420" w:rsidRDefault="005C6420" w:rsidP="005C6420">
      <w:pPr>
        <w:pStyle w:val="Task1"/>
        <w:numPr>
          <w:ilvl w:val="0"/>
          <w:numId w:val="0"/>
        </w:numPr>
        <w:ind w:left="432"/>
      </w:pPr>
    </w:p>
    <w:p w14:paraId="467F4580" w14:textId="2D34D97E" w:rsidR="009F0C24" w:rsidRPr="008130D9" w:rsidRDefault="7CFE9B13" w:rsidP="009F0C24">
      <w:pPr>
        <w:pStyle w:val="Note1"/>
        <w:rPr>
          <w:rFonts w:ascii="Times New Roman" w:hAnsi="Times New Roman"/>
          <w:b/>
          <w:bCs/>
          <w:sz w:val="24"/>
          <w:szCs w:val="24"/>
        </w:rPr>
      </w:pPr>
      <w:r w:rsidRPr="7CFE9B13">
        <w:rPr>
          <w:b/>
          <w:bCs/>
        </w:rPr>
        <w:t>Note:</w:t>
      </w:r>
      <w:r>
        <w:t xml:space="preserve"> You will require these two </w:t>
      </w:r>
      <w:proofErr w:type="spellStart"/>
      <w:r>
        <w:t>conda</w:t>
      </w:r>
      <w:proofErr w:type="spellEnd"/>
      <w:r>
        <w:t xml:space="preserve"> environments for the subsequent labs. If any other condo environment needs to be installed, follow the above instructions to set up and install the </w:t>
      </w:r>
      <w:proofErr w:type="spellStart"/>
      <w:r>
        <w:t>conda</w:t>
      </w:r>
      <w:proofErr w:type="spellEnd"/>
      <w:r>
        <w:t xml:space="preserve"> environment. </w:t>
      </w:r>
    </w:p>
    <w:p w14:paraId="4796F500" w14:textId="55F3F5F2" w:rsidR="7CFE9B13" w:rsidRDefault="7CFE9B13" w:rsidP="7CFE9B13">
      <w:pPr>
        <w:pStyle w:val="Note1"/>
      </w:pPr>
    </w:p>
    <w:p w14:paraId="1F4217CF" w14:textId="77777777" w:rsidR="001575AC" w:rsidRDefault="001575AC" w:rsidP="001575AC">
      <w:pPr>
        <w:pStyle w:val="PageTitle"/>
      </w:pPr>
      <w:r>
        <w:lastRenderedPageBreak/>
        <w:t>Purge Instructions</w:t>
      </w:r>
    </w:p>
    <w:p w14:paraId="45981AF1" w14:textId="78D71665" w:rsidR="001575AC" w:rsidRPr="00F95C6E" w:rsidRDefault="00940F7A" w:rsidP="00F875EA">
      <w:pPr>
        <w:pStyle w:val="Subheading"/>
      </w:pPr>
      <w:bookmarkStart w:id="4" w:name="_Toc113271031"/>
      <w:bookmarkStart w:id="5" w:name="_Toc113271216"/>
      <w:bookmarkStart w:id="6" w:name="_Toc113271305"/>
      <w:bookmarkStart w:id="7" w:name="_Hlk114678886"/>
      <w:r>
        <w:t>Deactivating</w:t>
      </w:r>
      <w:r w:rsidR="001575AC" w:rsidRPr="00F95C6E">
        <w:t xml:space="preserve"> Notebook Sessions</w:t>
      </w:r>
    </w:p>
    <w:p w14:paraId="1883D81A" w14:textId="5C53BF75" w:rsidR="001575AC" w:rsidRPr="008029E3" w:rsidRDefault="009C32BC" w:rsidP="001575AC">
      <w:pPr>
        <w:pStyle w:val="Task1"/>
        <w:numPr>
          <w:ilvl w:val="0"/>
          <w:numId w:val="27"/>
        </w:numPr>
      </w:pPr>
      <w:r>
        <w:t>From the</w:t>
      </w:r>
      <w:r w:rsidR="001575AC" w:rsidRPr="008029E3">
        <w:t xml:space="preserve"> navigation menu, </w:t>
      </w:r>
      <w:r w:rsidR="009C3AC1">
        <w:t>under</w:t>
      </w:r>
      <w:r w:rsidR="001575AC" w:rsidRPr="008029E3">
        <w:t xml:space="preserve"> </w:t>
      </w:r>
      <w:r w:rsidR="001575AC" w:rsidRPr="00F875EA">
        <w:rPr>
          <w:b/>
          <w:bCs/>
        </w:rPr>
        <w:t>Analytics &amp; AI</w:t>
      </w:r>
      <w:r w:rsidR="001575AC" w:rsidRPr="009C3AC1">
        <w:t xml:space="preserve"> </w:t>
      </w:r>
      <w:r w:rsidR="001575AC">
        <w:t xml:space="preserve">and click on </w:t>
      </w:r>
      <w:r w:rsidR="001575AC" w:rsidRPr="00F95C6E">
        <w:rPr>
          <w:b/>
          <w:bCs/>
        </w:rPr>
        <w:t>Data Science</w:t>
      </w:r>
      <w:r w:rsidR="001575AC">
        <w:t>.</w:t>
      </w:r>
      <w:r w:rsidR="001575AC" w:rsidRPr="008029E3">
        <w:t xml:space="preserve"> </w:t>
      </w:r>
    </w:p>
    <w:p w14:paraId="150629CD" w14:textId="77777777" w:rsidR="001575AC" w:rsidRPr="008029E3" w:rsidRDefault="001575AC" w:rsidP="001575AC">
      <w:pPr>
        <w:pStyle w:val="Task1"/>
        <w:numPr>
          <w:ilvl w:val="0"/>
          <w:numId w:val="27"/>
        </w:numPr>
      </w:pPr>
      <w:r w:rsidRPr="008029E3">
        <w:t xml:space="preserve">You are now on </w:t>
      </w:r>
      <w:r w:rsidRPr="009C3AC1">
        <w:t>Projects</w:t>
      </w:r>
      <w:r w:rsidRPr="008029E3">
        <w:t xml:space="preserve"> page</w:t>
      </w:r>
      <w:r>
        <w:t>.</w:t>
      </w:r>
    </w:p>
    <w:p w14:paraId="287E5479" w14:textId="53F1E211" w:rsidR="001575AC" w:rsidRPr="008029E3" w:rsidRDefault="009C3AC1" w:rsidP="001575AC">
      <w:pPr>
        <w:pStyle w:val="Task1"/>
        <w:numPr>
          <w:ilvl w:val="0"/>
          <w:numId w:val="27"/>
        </w:numPr>
      </w:pPr>
      <w:r>
        <w:t>Click</w:t>
      </w:r>
      <w:r w:rsidR="001575AC" w:rsidRPr="008029E3">
        <w:t xml:space="preserve"> </w:t>
      </w:r>
      <w:r w:rsidRPr="009C3AC1">
        <w:rPr>
          <w:i/>
          <w:iCs/>
        </w:rPr>
        <w:t>&lt;your-</w:t>
      </w:r>
      <w:r w:rsidR="001575AC" w:rsidRPr="009C3AC1">
        <w:rPr>
          <w:i/>
          <w:iCs/>
        </w:rPr>
        <w:t>Data Science</w:t>
      </w:r>
      <w:r w:rsidRPr="009C3AC1">
        <w:rPr>
          <w:i/>
          <w:iCs/>
        </w:rPr>
        <w:t>-</w:t>
      </w:r>
      <w:r w:rsidR="001575AC" w:rsidRPr="009C3AC1">
        <w:rPr>
          <w:i/>
          <w:iCs/>
        </w:rPr>
        <w:t>project</w:t>
      </w:r>
      <w:r w:rsidRPr="009C3AC1">
        <w:rPr>
          <w:i/>
          <w:iCs/>
        </w:rPr>
        <w:t>&gt;</w:t>
      </w:r>
      <w:r w:rsidR="001575AC">
        <w:t>.</w:t>
      </w:r>
    </w:p>
    <w:p w14:paraId="117B65E0" w14:textId="46CA55C9" w:rsidR="001575AC" w:rsidRPr="008029E3" w:rsidRDefault="001575AC" w:rsidP="001575AC">
      <w:pPr>
        <w:pStyle w:val="Task1"/>
        <w:numPr>
          <w:ilvl w:val="0"/>
          <w:numId w:val="27"/>
        </w:numPr>
      </w:pPr>
      <w:r w:rsidRPr="008029E3">
        <w:t xml:space="preserve">Click </w:t>
      </w:r>
      <w:r w:rsidRPr="00F95C6E">
        <w:rPr>
          <w:b/>
          <w:bCs/>
        </w:rPr>
        <w:t xml:space="preserve">Notebook sessions </w:t>
      </w:r>
      <w:r w:rsidRPr="008029E3">
        <w:t xml:space="preserve">under </w:t>
      </w:r>
      <w:r w:rsidRPr="009C3AC1">
        <w:t>Resources</w:t>
      </w:r>
      <w:r>
        <w:rPr>
          <w:b/>
          <w:bCs/>
        </w:rPr>
        <w:t>.</w:t>
      </w:r>
    </w:p>
    <w:p w14:paraId="45FFF387" w14:textId="22E68E79" w:rsidR="001575AC" w:rsidRPr="008029E3" w:rsidRDefault="001575AC" w:rsidP="001575AC">
      <w:pPr>
        <w:pStyle w:val="Task1"/>
        <w:numPr>
          <w:ilvl w:val="0"/>
          <w:numId w:val="27"/>
        </w:numPr>
      </w:pPr>
      <w:r w:rsidRPr="008029E3">
        <w:t xml:space="preserve">Click </w:t>
      </w:r>
      <w:r w:rsidRPr="00F95C6E">
        <w:rPr>
          <w:b/>
          <w:bCs/>
        </w:rPr>
        <w:t>Actions</w:t>
      </w:r>
      <w:r w:rsidRPr="00F95C6E">
        <w:t xml:space="preserve"> icon</w:t>
      </w:r>
      <w:r w:rsidR="009C3AC1">
        <w:t xml:space="preserve"> under </w:t>
      </w:r>
      <w:r w:rsidR="009C3AC1" w:rsidRPr="009C3AC1">
        <w:rPr>
          <w:i/>
          <w:iCs/>
        </w:rPr>
        <w:t>&lt;your-notebook-session&gt;</w:t>
      </w:r>
      <w:r w:rsidRPr="008029E3">
        <w:t xml:space="preserve"> and then </w:t>
      </w:r>
      <w:r w:rsidR="00940F7A">
        <w:t>click</w:t>
      </w:r>
      <w:r w:rsidRPr="008029E3">
        <w:t xml:space="preserve"> </w:t>
      </w:r>
      <w:r w:rsidR="00940F7A">
        <w:rPr>
          <w:b/>
          <w:bCs/>
        </w:rPr>
        <w:t>Deactivate.</w:t>
      </w:r>
    </w:p>
    <w:p w14:paraId="072E61E1" w14:textId="626C5230" w:rsidR="001575AC" w:rsidRPr="00D141CA" w:rsidRDefault="001575AC" w:rsidP="001575AC">
      <w:pPr>
        <w:pStyle w:val="Task1"/>
        <w:numPr>
          <w:ilvl w:val="0"/>
          <w:numId w:val="27"/>
        </w:numPr>
      </w:pPr>
      <w:r w:rsidRPr="008029E3">
        <w:t xml:space="preserve">When prompted for confirmation, click </w:t>
      </w:r>
      <w:r w:rsidR="00940F7A">
        <w:rPr>
          <w:b/>
          <w:bCs/>
        </w:rPr>
        <w:t>Deactivate</w:t>
      </w:r>
      <w:r w:rsidRPr="008029E3">
        <w:t>.</w:t>
      </w:r>
      <w:bookmarkEnd w:id="4"/>
      <w:bookmarkEnd w:id="5"/>
      <w:bookmarkEnd w:id="6"/>
    </w:p>
    <w:p w14:paraId="1DF6492D" w14:textId="1CA3B852" w:rsidR="00E57681" w:rsidRPr="00DB4FC7" w:rsidRDefault="00DB5C8C" w:rsidP="00DB5C8C">
      <w:pPr>
        <w:pStyle w:val="BodyText"/>
      </w:pPr>
      <w:r>
        <w:t>We will be using the same project and notebook sessions for our subsequent labs. If you happen to delete the artifact, kindly follow this lab instructions again to create a new project and notebook session.</w:t>
      </w:r>
      <w:bookmarkEnd w:id="7"/>
    </w:p>
    <w:p w14:paraId="0C61F301" w14:textId="77777777" w:rsidR="00E57681" w:rsidRDefault="00E57681" w:rsidP="00E57681">
      <w:pPr>
        <w:pStyle w:val="Task1"/>
        <w:numPr>
          <w:ilvl w:val="0"/>
          <w:numId w:val="0"/>
        </w:numPr>
        <w:ind w:left="432" w:hanging="432"/>
      </w:pPr>
    </w:p>
    <w:sectPr w:rsidR="00E57681" w:rsidSect="00680BEA">
      <w:headerReference w:type="default" r:id="rId10"/>
      <w:footerReference w:type="even" r:id="rId11"/>
      <w:footerReference w:type="default" r:id="rId12"/>
      <w:headerReference w:type="first" r:id="rId13"/>
      <w:pgSz w:w="12240" w:h="15840" w:code="1"/>
      <w:pgMar w:top="1152" w:right="1440" w:bottom="1440" w:left="1440"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2BDD3" w14:textId="77777777" w:rsidR="0026735A" w:rsidRDefault="0026735A">
      <w:r>
        <w:separator/>
      </w:r>
    </w:p>
  </w:endnote>
  <w:endnote w:type="continuationSeparator" w:id="0">
    <w:p w14:paraId="115E7242" w14:textId="77777777" w:rsidR="0026735A" w:rsidRDefault="00267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racle Sans">
    <w:panose1 w:val="020B0503020204020204"/>
    <w:charset w:val="00"/>
    <w:family w:val="swiss"/>
    <w:pitch w:val="variable"/>
    <w:sig w:usb0="A10006EF" w:usb1="400060FB" w:usb2="00000000" w:usb3="00000000" w:csb0="0000001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ArialMT">
    <w:altName w:val="Arial"/>
    <w:panose1 w:val="00000000000000000000"/>
    <w:charset w:val="00"/>
    <w:family w:val="roman"/>
    <w:notTrueType/>
    <w:pitch w:val="default"/>
  </w:font>
  <w:font w:name="CourierNewPSMT">
    <w:altName w:val="Courier New"/>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D619F" w14:textId="2B793821" w:rsidR="00C227FE" w:rsidRDefault="007A5CAE" w:rsidP="00252C7E">
    <w:pPr>
      <w:pStyle w:val="Footer"/>
      <w:jc w:val="center"/>
    </w:pPr>
    <w:r w:rsidRPr="004443CE">
      <w:rPr>
        <w:noProof/>
      </w:rPr>
      <w:drawing>
        <wp:anchor distT="0" distB="0" distL="114300" distR="114300" simplePos="0" relativeHeight="251662336" behindDoc="1" locked="0" layoutInCell="1" allowOverlap="1" wp14:anchorId="3118152B" wp14:editId="03F0EDE3">
          <wp:simplePos x="0" y="0"/>
          <wp:positionH relativeFrom="page">
            <wp:posOffset>0</wp:posOffset>
          </wp:positionH>
          <wp:positionV relativeFrom="paragraph">
            <wp:posOffset>-220436</wp:posOffset>
          </wp:positionV>
          <wp:extent cx="7772400" cy="1193165"/>
          <wp:effectExtent l="0" t="0" r="0" b="6985"/>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 cstate="screen">
                    <a:duotone>
                      <a:schemeClr val="accent3">
                        <a:shade val="45000"/>
                        <a:satMod val="135000"/>
                      </a:schemeClr>
                      <a:prstClr val="white"/>
                    </a:duotone>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a:stretch/>
                </pic:blipFill>
                <pic:spPr>
                  <a:xfrm>
                    <a:off x="0" y="0"/>
                    <a:ext cx="7772400" cy="1193165"/>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r w:rsidR="00C227FE">
      <w:t xml:space="preserve">Copyright © </w:t>
    </w:r>
    <w:r w:rsidR="00F44AE3">
      <w:fldChar w:fldCharType="begin"/>
    </w:r>
    <w:r w:rsidR="00C227FE">
      <w:instrText xml:space="preserve"> DATE \@ "YYYY" \* MERGEFORMAT </w:instrText>
    </w:r>
    <w:r w:rsidR="00F44AE3">
      <w:fldChar w:fldCharType="separate"/>
    </w:r>
    <w:r w:rsidR="0000136D">
      <w:rPr>
        <w:noProof/>
      </w:rPr>
      <w:t>2023</w:t>
    </w:r>
    <w:r w:rsidR="00F44AE3">
      <w:rPr>
        <w:noProof/>
      </w:rPr>
      <w:fldChar w:fldCharType="end"/>
    </w:r>
    <w:r w:rsidR="00C227FE">
      <w:t>, Oracle and/or its affiliates.</w:t>
    </w:r>
  </w:p>
  <w:p w14:paraId="6786C5A9" w14:textId="7091C580" w:rsidR="00C227FE" w:rsidRPr="00252C7E" w:rsidRDefault="00F44AE3" w:rsidP="00DD5B63">
    <w:pPr>
      <w:pStyle w:val="Footer2"/>
      <w:tabs>
        <w:tab w:val="clear" w:pos="4680"/>
        <w:tab w:val="center" w:pos="720"/>
      </w:tabs>
      <w:jc w:val="right"/>
    </w:pPr>
    <w:r>
      <w:fldChar w:fldCharType="begin"/>
    </w:r>
    <w:r w:rsidR="00C227FE">
      <w:instrText xml:space="preserve"> PAGE  \* MERGEFORMAT </w:instrText>
    </w:r>
    <w:r>
      <w:fldChar w:fldCharType="separate"/>
    </w:r>
    <w:r w:rsidR="0033473D">
      <w:rPr>
        <w:noProof/>
      </w:rPr>
      <w:t>2</w:t>
    </w:r>
    <w:r>
      <w:rPr>
        <w:noProof/>
      </w:rPr>
      <w:fldChar w:fldCharType="end"/>
    </w:r>
    <w:r w:rsidR="00C227FE">
      <w:tab/>
    </w:r>
    <w:r w:rsidR="00C227FE">
      <w:tab/>
    </w:r>
    <w:sdt>
      <w:sdtPr>
        <w:alias w:val="Title"/>
        <w:id w:val="15910308"/>
        <w:dataBinding w:prefixMappings="xmlns:ns0='http://purl.org/dc/elements/1.1/' xmlns:ns1='http://schemas.openxmlformats.org/package/2006/metadata/core-properties' " w:xpath="/ns1:coreProperties[1]/ns0:title[1]" w:storeItemID="{6C3C8BC8-F283-45AE-878A-BAB7291924A1}"/>
        <w:text/>
      </w:sdtPr>
      <w:sdtContent>
        <w:r w:rsidR="00A7041F">
          <w:t>Data Science projects &amp; notebooks</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285B0" w14:textId="592F2D2E" w:rsidR="00C227FE" w:rsidRDefault="00996CA9" w:rsidP="00252C7E">
    <w:pPr>
      <w:pStyle w:val="Footer"/>
      <w:jc w:val="center"/>
    </w:pPr>
    <w:r w:rsidRPr="004443CE">
      <w:rPr>
        <w:noProof/>
      </w:rPr>
      <w:drawing>
        <wp:anchor distT="0" distB="0" distL="114300" distR="114300" simplePos="0" relativeHeight="251664384" behindDoc="1" locked="0" layoutInCell="1" allowOverlap="1" wp14:anchorId="4CE2DA15" wp14:editId="35D52F72">
          <wp:simplePos x="0" y="0"/>
          <wp:positionH relativeFrom="page">
            <wp:align>right</wp:align>
          </wp:positionH>
          <wp:positionV relativeFrom="paragraph">
            <wp:posOffset>-234315</wp:posOffset>
          </wp:positionV>
          <wp:extent cx="7772400" cy="1193798"/>
          <wp:effectExtent l="0" t="0" r="0" b="6985"/>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 cstate="screen">
                    <a:duotone>
                      <a:schemeClr val="accent3">
                        <a:shade val="45000"/>
                        <a:satMod val="135000"/>
                      </a:schemeClr>
                      <a:prstClr val="white"/>
                    </a:duotone>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a:stretch/>
                </pic:blipFill>
                <pic:spPr>
                  <a:xfrm>
                    <a:off x="0" y="0"/>
                    <a:ext cx="7772400" cy="1193798"/>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r w:rsidR="00C227FE">
      <w:t xml:space="preserve">Copyright © </w:t>
    </w:r>
    <w:r w:rsidR="00F44AE3">
      <w:fldChar w:fldCharType="begin"/>
    </w:r>
    <w:r w:rsidR="00C227FE">
      <w:instrText xml:space="preserve"> DATE \@ "YYYY" \* MERGEFORMAT </w:instrText>
    </w:r>
    <w:r w:rsidR="00F44AE3">
      <w:fldChar w:fldCharType="separate"/>
    </w:r>
    <w:r w:rsidR="0000136D">
      <w:rPr>
        <w:noProof/>
      </w:rPr>
      <w:t>2023</w:t>
    </w:r>
    <w:r w:rsidR="00F44AE3">
      <w:rPr>
        <w:noProof/>
      </w:rPr>
      <w:fldChar w:fldCharType="end"/>
    </w:r>
    <w:r w:rsidR="00C227FE">
      <w:t xml:space="preserve">, Oracle and/or its affiliates. </w:t>
    </w:r>
  </w:p>
  <w:p w14:paraId="7E0FACA4" w14:textId="6BB9E795" w:rsidR="00C227FE" w:rsidRDefault="00000000" w:rsidP="00DD5B63">
    <w:pPr>
      <w:pStyle w:val="Footer2"/>
      <w:tabs>
        <w:tab w:val="clear" w:pos="4680"/>
        <w:tab w:val="center" w:pos="9270"/>
      </w:tabs>
    </w:pPr>
    <w:sdt>
      <w:sdtPr>
        <w:alias w:val="Title"/>
        <w:id w:val="11003625"/>
        <w:dataBinding w:prefixMappings="xmlns:ns0='http://purl.org/dc/elements/1.1/' xmlns:ns1='http://schemas.openxmlformats.org/package/2006/metadata/core-properties' " w:xpath="/ns1:coreProperties[1]/ns0:title[1]" w:storeItemID="{6C3C8BC8-F283-45AE-878A-BAB7291924A1}"/>
        <w:text/>
      </w:sdtPr>
      <w:sdtContent>
        <w:r w:rsidR="00095876" w:rsidRPr="00824CC3">
          <w:t>Data Science projects &amp; notebooks</w:t>
        </w:r>
      </w:sdtContent>
    </w:sdt>
    <w:r w:rsidR="00C227FE">
      <w:tab/>
    </w:r>
    <w:r w:rsidR="00F44AE3">
      <w:fldChar w:fldCharType="begin"/>
    </w:r>
    <w:r w:rsidR="00C227FE">
      <w:instrText xml:space="preserve"> PAGE  \* MERGEFORMAT </w:instrText>
    </w:r>
    <w:r w:rsidR="00F44AE3">
      <w:fldChar w:fldCharType="separate"/>
    </w:r>
    <w:r w:rsidR="0033473D">
      <w:rPr>
        <w:noProof/>
      </w:rPr>
      <w:t>3</w:t>
    </w:r>
    <w:r w:rsidR="00F44AE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BE5D2" w14:textId="77777777" w:rsidR="0026735A" w:rsidRDefault="0026735A">
      <w:r>
        <w:separator/>
      </w:r>
    </w:p>
  </w:footnote>
  <w:footnote w:type="continuationSeparator" w:id="0">
    <w:p w14:paraId="083810FB" w14:textId="77777777" w:rsidR="0026735A" w:rsidRDefault="002673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1DC2A" w14:textId="77777777" w:rsidR="007A5CAE" w:rsidRDefault="007A5CAE" w:rsidP="00B15505">
    <w:pPr>
      <w:pStyle w:val="Header"/>
      <w:ind w:left="-14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964D9" w14:textId="77777777" w:rsidR="00015AC7" w:rsidRDefault="00B3489C">
    <w:pPr>
      <w:pStyle w:val="Header"/>
    </w:pPr>
    <w:r>
      <w:rPr>
        <w:noProof/>
      </w:rPr>
      <w:drawing>
        <wp:anchor distT="0" distB="0" distL="114300" distR="114300" simplePos="0" relativeHeight="251672576" behindDoc="1" locked="1" layoutInCell="1" allowOverlap="1" wp14:anchorId="4E89FDC2" wp14:editId="1ED8D10C">
          <wp:simplePos x="0" y="0"/>
          <wp:positionH relativeFrom="page">
            <wp:align>left</wp:align>
          </wp:positionH>
          <wp:positionV relativeFrom="page">
            <wp:align>top</wp:align>
          </wp:positionV>
          <wp:extent cx="210185" cy="107530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pic:nvPicPr>
                <pic:blipFill>
                  <a:blip r:embed="rId1">
                    <a:extLst>
                      <a:ext uri="{28A0092B-C50C-407E-A947-70E740481C1C}">
                        <a14:useLocalDpi xmlns:a14="http://schemas.microsoft.com/office/drawing/2010/main" val="0"/>
                      </a:ext>
                    </a:extLst>
                  </a:blip>
                  <a:stretch>
                    <a:fillRect/>
                  </a:stretch>
                </pic:blipFill>
                <pic:spPr>
                  <a:xfrm>
                    <a:off x="0" y="0"/>
                    <a:ext cx="210185" cy="107530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4148CE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438E91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8D81D3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19E42A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3EECCC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D0060E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522A36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97C6DC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420AB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5E6F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61EA9"/>
    <w:multiLevelType w:val="hybridMultilevel"/>
    <w:tmpl w:val="D3E2FD56"/>
    <w:lvl w:ilvl="0" w:tplc="2248689C">
      <w:start w:val="1"/>
      <w:numFmt w:val="decimal"/>
      <w:pStyle w:val="Task1"/>
      <w:lvlText w:val="%1."/>
      <w:lvlJc w:val="left"/>
      <w:pPr>
        <w:tabs>
          <w:tab w:val="num" w:pos="432"/>
        </w:tabs>
        <w:ind w:left="432" w:hanging="432"/>
      </w:pPr>
      <w:rPr>
        <w:sz w:val="22"/>
      </w:rPr>
    </w:lvl>
    <w:lvl w:ilvl="1" w:tplc="A5D697A6">
      <w:start w:val="1"/>
      <w:numFmt w:val="lowerLetter"/>
      <w:pStyle w:val="ListNumber"/>
      <w:lvlText w:val="%2."/>
      <w:lvlJc w:val="left"/>
      <w:pPr>
        <w:tabs>
          <w:tab w:val="num" w:pos="864"/>
        </w:tabs>
        <w:ind w:left="864" w:hanging="432"/>
      </w:pPr>
      <w:rPr>
        <w:b w:val="0"/>
        <w:i w:val="0"/>
        <w:sz w:val="22"/>
      </w:rPr>
    </w:lvl>
    <w:lvl w:ilvl="2" w:tplc="30D4ACEE">
      <w:start w:val="1"/>
      <w:numFmt w:val="decimal"/>
      <w:pStyle w:val="ListNumber1"/>
      <w:lvlText w:val="%3)"/>
      <w:lvlJc w:val="left"/>
      <w:pPr>
        <w:tabs>
          <w:tab w:val="num" w:pos="864"/>
        </w:tabs>
        <w:ind w:left="1296" w:hanging="432"/>
      </w:pPr>
      <w:rPr>
        <w:b w:val="0"/>
        <w:i w:val="0"/>
        <w:sz w:val="22"/>
      </w:rPr>
    </w:lvl>
    <w:lvl w:ilvl="3" w:tplc="BCA218E6">
      <w:start w:val="1"/>
      <w:numFmt w:val="lowerLetter"/>
      <w:pStyle w:val="ListNumber20"/>
      <w:lvlText w:val="%4)"/>
      <w:lvlJc w:val="left"/>
      <w:pPr>
        <w:tabs>
          <w:tab w:val="num" w:pos="1728"/>
        </w:tabs>
        <w:ind w:left="1728" w:hanging="432"/>
      </w:pPr>
      <w:rPr>
        <w:b w:val="0"/>
        <w:i w:val="0"/>
        <w:sz w:val="22"/>
      </w:rPr>
    </w:lvl>
    <w:lvl w:ilvl="4" w:tplc="9F3090D6">
      <w:start w:val="1"/>
      <w:numFmt w:val="lowerRoman"/>
      <w:pStyle w:val="ListNumber30"/>
      <w:lvlText w:val="%5)"/>
      <w:lvlJc w:val="left"/>
      <w:pPr>
        <w:tabs>
          <w:tab w:val="num" w:pos="2160"/>
        </w:tabs>
        <w:ind w:left="2160" w:hanging="432"/>
      </w:pPr>
    </w:lvl>
    <w:lvl w:ilvl="5" w:tplc="FE08FC34">
      <w:start w:val="1"/>
      <w:numFmt w:val="lowerRoman"/>
      <w:lvlText w:val="(%6)"/>
      <w:lvlJc w:val="left"/>
      <w:pPr>
        <w:tabs>
          <w:tab w:val="num" w:pos="2592"/>
        </w:tabs>
        <w:ind w:left="2592" w:hanging="432"/>
      </w:pPr>
    </w:lvl>
    <w:lvl w:ilvl="6" w:tplc="1B7E0B2C">
      <w:start w:val="1"/>
      <w:numFmt w:val="decimal"/>
      <w:lvlText w:val="%7."/>
      <w:lvlJc w:val="left"/>
      <w:pPr>
        <w:ind w:left="2520" w:hanging="360"/>
      </w:pPr>
    </w:lvl>
    <w:lvl w:ilvl="7" w:tplc="D7FA32D4">
      <w:start w:val="1"/>
      <w:numFmt w:val="lowerLetter"/>
      <w:lvlText w:val="%8."/>
      <w:lvlJc w:val="left"/>
      <w:pPr>
        <w:ind w:left="2880" w:hanging="360"/>
      </w:pPr>
    </w:lvl>
    <w:lvl w:ilvl="8" w:tplc="62245944">
      <w:start w:val="1"/>
      <w:numFmt w:val="lowerRoman"/>
      <w:lvlText w:val="%9."/>
      <w:lvlJc w:val="left"/>
      <w:pPr>
        <w:ind w:left="3240" w:hanging="360"/>
      </w:pPr>
    </w:lvl>
  </w:abstractNum>
  <w:abstractNum w:abstractNumId="11" w15:restartNumberingAfterBreak="0">
    <w:nsid w:val="059A0F0A"/>
    <w:multiLevelType w:val="multilevel"/>
    <w:tmpl w:val="A9FE25CE"/>
    <w:lvl w:ilvl="0">
      <w:start w:val="1"/>
      <w:numFmt w:val="decimal"/>
      <w:lvlText w:val="%1."/>
      <w:lvlJc w:val="left"/>
      <w:pPr>
        <w:tabs>
          <w:tab w:val="num" w:pos="432"/>
        </w:tabs>
        <w:ind w:left="432" w:hanging="432"/>
      </w:pPr>
      <w:rPr>
        <w:rFonts w:ascii="Arial" w:hAnsi="Arial" w:hint="default"/>
        <w:sz w:val="22"/>
      </w:rPr>
    </w:lvl>
    <w:lvl w:ilvl="1">
      <w:start w:val="1"/>
      <w:numFmt w:val="bullet"/>
      <w:lvlText w:val=""/>
      <w:lvlJc w:val="left"/>
      <w:pPr>
        <w:ind w:left="792" w:hanging="360"/>
      </w:pPr>
      <w:rPr>
        <w:rFonts w:ascii="Symbol" w:hAnsi="Symbol" w:hint="default"/>
      </w:rPr>
    </w:lvl>
    <w:lvl w:ilvl="2">
      <w:start w:val="1"/>
      <w:numFmt w:val="decimal"/>
      <w:lvlText w:val="%3)"/>
      <w:lvlJc w:val="left"/>
      <w:pPr>
        <w:tabs>
          <w:tab w:val="num" w:pos="864"/>
        </w:tabs>
        <w:ind w:left="1296" w:hanging="432"/>
      </w:pPr>
      <w:rPr>
        <w:rFonts w:ascii="Arial" w:hAnsi="Arial" w:hint="default"/>
        <w:b w:val="0"/>
        <w:i w:val="0"/>
        <w:sz w:val="22"/>
      </w:rPr>
    </w:lvl>
    <w:lvl w:ilvl="3">
      <w:start w:val="1"/>
      <w:numFmt w:val="lowerLetter"/>
      <w:lvlText w:val="%4)"/>
      <w:lvlJc w:val="left"/>
      <w:pPr>
        <w:tabs>
          <w:tab w:val="num" w:pos="1728"/>
        </w:tabs>
        <w:ind w:left="1728" w:hanging="432"/>
      </w:pPr>
      <w:rPr>
        <w:rFonts w:ascii="Arial" w:hAnsi="Arial" w:hint="default"/>
        <w:b w:val="0"/>
        <w:i w:val="0"/>
        <w:sz w:val="22"/>
      </w:rPr>
    </w:lvl>
    <w:lvl w:ilvl="4">
      <w:start w:val="1"/>
      <w:numFmt w:val="lowerRoman"/>
      <w:lvlText w:val="%5)"/>
      <w:lvlJc w:val="left"/>
      <w:pPr>
        <w:tabs>
          <w:tab w:val="num" w:pos="2160"/>
        </w:tabs>
        <w:ind w:left="2160" w:hanging="432"/>
      </w:pPr>
      <w:rPr>
        <w:rFonts w:hint="default"/>
      </w:rPr>
    </w:lvl>
    <w:lvl w:ilvl="5">
      <w:start w:val="1"/>
      <w:numFmt w:val="lowerRoman"/>
      <w:lvlText w:val="(%6)"/>
      <w:lvlJc w:val="left"/>
      <w:pPr>
        <w:tabs>
          <w:tab w:val="num" w:pos="2592"/>
        </w:tabs>
        <w:ind w:left="2592" w:hanging="432"/>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60C2E89"/>
    <w:multiLevelType w:val="singleLevel"/>
    <w:tmpl w:val="98240D80"/>
    <w:lvl w:ilvl="0">
      <w:start w:val="1"/>
      <w:numFmt w:val="bullet"/>
      <w:pStyle w:val="ListBullet"/>
      <w:lvlText w:val=""/>
      <w:lvlJc w:val="left"/>
      <w:pPr>
        <w:tabs>
          <w:tab w:val="num" w:pos="864"/>
        </w:tabs>
        <w:ind w:left="864" w:hanging="432"/>
      </w:pPr>
      <w:rPr>
        <w:rFonts w:ascii="Symbol" w:hAnsi="Symbol" w:hint="default"/>
      </w:rPr>
    </w:lvl>
  </w:abstractNum>
  <w:abstractNum w:abstractNumId="13" w15:restartNumberingAfterBreak="0">
    <w:nsid w:val="0C751DBA"/>
    <w:multiLevelType w:val="singleLevel"/>
    <w:tmpl w:val="111474D6"/>
    <w:lvl w:ilvl="0">
      <w:start w:val="1"/>
      <w:numFmt w:val="bullet"/>
      <w:pStyle w:val="Notelist3"/>
      <w:lvlText w:val=""/>
      <w:lvlJc w:val="left"/>
      <w:pPr>
        <w:tabs>
          <w:tab w:val="num" w:pos="1728"/>
        </w:tabs>
        <w:ind w:left="1728" w:hanging="288"/>
      </w:pPr>
      <w:rPr>
        <w:rFonts w:ascii="Symbol" w:hAnsi="Symbol" w:hint="default"/>
      </w:rPr>
    </w:lvl>
  </w:abstractNum>
  <w:abstractNum w:abstractNumId="14" w15:restartNumberingAfterBreak="0">
    <w:nsid w:val="0D9F38A1"/>
    <w:multiLevelType w:val="singleLevel"/>
    <w:tmpl w:val="1A84A5C0"/>
    <w:lvl w:ilvl="0">
      <w:start w:val="1"/>
      <w:numFmt w:val="bullet"/>
      <w:pStyle w:val="Task2"/>
      <w:lvlText w:val=""/>
      <w:lvlJc w:val="left"/>
      <w:pPr>
        <w:tabs>
          <w:tab w:val="num" w:pos="720"/>
        </w:tabs>
        <w:ind w:left="720" w:hanging="288"/>
      </w:pPr>
      <w:rPr>
        <w:rFonts w:ascii="Wingdings" w:hAnsi="Wingdings" w:hint="default"/>
        <w:color w:val="auto"/>
        <w:sz w:val="22"/>
      </w:rPr>
    </w:lvl>
  </w:abstractNum>
  <w:abstractNum w:abstractNumId="15" w15:restartNumberingAfterBreak="0">
    <w:nsid w:val="251679FC"/>
    <w:multiLevelType w:val="singleLevel"/>
    <w:tmpl w:val="E044141C"/>
    <w:lvl w:ilvl="0">
      <w:start w:val="1"/>
      <w:numFmt w:val="bullet"/>
      <w:pStyle w:val="Notelist1"/>
      <w:lvlText w:val=""/>
      <w:lvlJc w:val="left"/>
      <w:pPr>
        <w:tabs>
          <w:tab w:val="num" w:pos="1152"/>
        </w:tabs>
        <w:ind w:left="1152" w:hanging="288"/>
      </w:pPr>
      <w:rPr>
        <w:rFonts w:ascii="Symbol" w:hAnsi="Symbol" w:hint="default"/>
      </w:rPr>
    </w:lvl>
  </w:abstractNum>
  <w:abstractNum w:abstractNumId="16" w15:restartNumberingAfterBreak="0">
    <w:nsid w:val="2CF97F3C"/>
    <w:multiLevelType w:val="singleLevel"/>
    <w:tmpl w:val="A01E0514"/>
    <w:lvl w:ilvl="0">
      <w:start w:val="1"/>
      <w:numFmt w:val="bullet"/>
      <w:pStyle w:val="Task3"/>
      <w:lvlText w:val=""/>
      <w:lvlJc w:val="left"/>
      <w:pPr>
        <w:tabs>
          <w:tab w:val="num" w:pos="1008"/>
        </w:tabs>
        <w:ind w:left="1008" w:hanging="288"/>
      </w:pPr>
      <w:rPr>
        <w:rFonts w:ascii="Wingdings" w:hAnsi="Wingdings" w:hint="default"/>
      </w:rPr>
    </w:lvl>
  </w:abstractNum>
  <w:abstractNum w:abstractNumId="17" w15:restartNumberingAfterBreak="0">
    <w:nsid w:val="3E310FF3"/>
    <w:multiLevelType w:val="multilevel"/>
    <w:tmpl w:val="D3E2FD56"/>
    <w:styleLink w:val="OUList"/>
    <w:lvl w:ilvl="0">
      <w:start w:val="1"/>
      <w:numFmt w:val="decimal"/>
      <w:lvlText w:val="%1."/>
      <w:lvlJc w:val="left"/>
      <w:pPr>
        <w:tabs>
          <w:tab w:val="num" w:pos="432"/>
        </w:tabs>
        <w:ind w:left="432" w:hanging="432"/>
      </w:pPr>
      <w:rPr>
        <w:rFonts w:ascii="Arial" w:hAnsi="Arial" w:hint="default"/>
        <w:sz w:val="22"/>
      </w:rPr>
    </w:lvl>
    <w:lvl w:ilvl="1">
      <w:start w:val="1"/>
      <w:numFmt w:val="lowerLetter"/>
      <w:lvlText w:val="%2."/>
      <w:lvlJc w:val="left"/>
      <w:pPr>
        <w:tabs>
          <w:tab w:val="num" w:pos="864"/>
        </w:tabs>
        <w:ind w:left="864" w:hanging="432"/>
      </w:pPr>
      <w:rPr>
        <w:rFonts w:ascii="Arial" w:hAnsi="Arial" w:hint="default"/>
        <w:b w:val="0"/>
        <w:i w:val="0"/>
        <w:sz w:val="22"/>
      </w:rPr>
    </w:lvl>
    <w:lvl w:ilvl="2">
      <w:start w:val="1"/>
      <w:numFmt w:val="decimal"/>
      <w:lvlText w:val="%3)"/>
      <w:lvlJc w:val="left"/>
      <w:pPr>
        <w:tabs>
          <w:tab w:val="num" w:pos="864"/>
        </w:tabs>
        <w:ind w:left="1296" w:hanging="432"/>
      </w:pPr>
      <w:rPr>
        <w:rFonts w:ascii="Arial" w:hAnsi="Arial" w:hint="default"/>
        <w:b w:val="0"/>
        <w:i w:val="0"/>
        <w:sz w:val="22"/>
      </w:rPr>
    </w:lvl>
    <w:lvl w:ilvl="3">
      <w:start w:val="1"/>
      <w:numFmt w:val="lowerLetter"/>
      <w:lvlText w:val="%4)"/>
      <w:lvlJc w:val="left"/>
      <w:pPr>
        <w:tabs>
          <w:tab w:val="num" w:pos="1728"/>
        </w:tabs>
        <w:ind w:left="1728" w:hanging="432"/>
      </w:pPr>
      <w:rPr>
        <w:rFonts w:ascii="Arial" w:hAnsi="Arial" w:hint="default"/>
        <w:b w:val="0"/>
        <w:i w:val="0"/>
        <w:sz w:val="22"/>
      </w:rPr>
    </w:lvl>
    <w:lvl w:ilvl="4">
      <w:start w:val="1"/>
      <w:numFmt w:val="lowerRoman"/>
      <w:lvlText w:val="%5)"/>
      <w:lvlJc w:val="left"/>
      <w:pPr>
        <w:tabs>
          <w:tab w:val="num" w:pos="2160"/>
        </w:tabs>
        <w:ind w:left="2160" w:hanging="432"/>
      </w:pPr>
      <w:rPr>
        <w:rFonts w:hint="default"/>
      </w:rPr>
    </w:lvl>
    <w:lvl w:ilvl="5">
      <w:start w:val="1"/>
      <w:numFmt w:val="lowerRoman"/>
      <w:lvlText w:val="(%6)"/>
      <w:lvlJc w:val="left"/>
      <w:pPr>
        <w:tabs>
          <w:tab w:val="num" w:pos="2592"/>
        </w:tabs>
        <w:ind w:left="2592" w:hanging="432"/>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76E6806"/>
    <w:multiLevelType w:val="singleLevel"/>
    <w:tmpl w:val="9FBED14A"/>
    <w:lvl w:ilvl="0">
      <w:start w:val="1"/>
      <w:numFmt w:val="bullet"/>
      <w:pStyle w:val="Notelist2"/>
      <w:lvlText w:val=""/>
      <w:lvlJc w:val="left"/>
      <w:pPr>
        <w:tabs>
          <w:tab w:val="num" w:pos="1440"/>
        </w:tabs>
        <w:ind w:left="1440" w:hanging="288"/>
      </w:pPr>
      <w:rPr>
        <w:rFonts w:ascii="Symbol" w:hAnsi="Symbol" w:hint="default"/>
      </w:rPr>
    </w:lvl>
  </w:abstractNum>
  <w:abstractNum w:abstractNumId="19" w15:restartNumberingAfterBreak="0">
    <w:nsid w:val="6BE858D8"/>
    <w:multiLevelType w:val="hybridMultilevel"/>
    <w:tmpl w:val="D0340772"/>
    <w:lvl w:ilvl="0" w:tplc="004A571E">
      <w:start w:val="1"/>
      <w:numFmt w:val="decimal"/>
      <w:lvlText w:val="%1."/>
      <w:lvlJc w:val="left"/>
      <w:pPr>
        <w:ind w:left="720" w:hanging="360"/>
      </w:pPr>
    </w:lvl>
    <w:lvl w:ilvl="1" w:tplc="A560C95E">
      <w:start w:val="1"/>
      <w:numFmt w:val="lowerLetter"/>
      <w:lvlText w:val="%2."/>
      <w:lvlJc w:val="left"/>
      <w:pPr>
        <w:ind w:left="864" w:hanging="432"/>
      </w:pPr>
    </w:lvl>
    <w:lvl w:ilvl="2" w:tplc="997467BE">
      <w:start w:val="1"/>
      <w:numFmt w:val="lowerRoman"/>
      <w:lvlText w:val="%3."/>
      <w:lvlJc w:val="right"/>
      <w:pPr>
        <w:ind w:left="2160" w:hanging="180"/>
      </w:pPr>
    </w:lvl>
    <w:lvl w:ilvl="3" w:tplc="556EF4EE">
      <w:start w:val="1"/>
      <w:numFmt w:val="decimal"/>
      <w:lvlText w:val="%4."/>
      <w:lvlJc w:val="left"/>
      <w:pPr>
        <w:ind w:left="2880" w:hanging="360"/>
      </w:pPr>
    </w:lvl>
    <w:lvl w:ilvl="4" w:tplc="E4E6C6E0">
      <w:start w:val="1"/>
      <w:numFmt w:val="lowerLetter"/>
      <w:lvlText w:val="%5."/>
      <w:lvlJc w:val="left"/>
      <w:pPr>
        <w:ind w:left="3600" w:hanging="360"/>
      </w:pPr>
    </w:lvl>
    <w:lvl w:ilvl="5" w:tplc="236AE844">
      <w:start w:val="1"/>
      <w:numFmt w:val="lowerRoman"/>
      <w:lvlText w:val="%6."/>
      <w:lvlJc w:val="right"/>
      <w:pPr>
        <w:ind w:left="4320" w:hanging="180"/>
      </w:pPr>
    </w:lvl>
    <w:lvl w:ilvl="6" w:tplc="3CE21D9C">
      <w:start w:val="1"/>
      <w:numFmt w:val="decimal"/>
      <w:lvlText w:val="%7."/>
      <w:lvlJc w:val="left"/>
      <w:pPr>
        <w:ind w:left="5040" w:hanging="360"/>
      </w:pPr>
    </w:lvl>
    <w:lvl w:ilvl="7" w:tplc="6EDC5E5E">
      <w:start w:val="1"/>
      <w:numFmt w:val="lowerLetter"/>
      <w:lvlText w:val="%8."/>
      <w:lvlJc w:val="left"/>
      <w:pPr>
        <w:ind w:left="5760" w:hanging="360"/>
      </w:pPr>
    </w:lvl>
    <w:lvl w:ilvl="8" w:tplc="B930FF08">
      <w:start w:val="1"/>
      <w:numFmt w:val="lowerRoman"/>
      <w:lvlText w:val="%9."/>
      <w:lvlJc w:val="right"/>
      <w:pPr>
        <w:ind w:left="6480" w:hanging="180"/>
      </w:pPr>
    </w:lvl>
  </w:abstractNum>
  <w:num w:numId="1" w16cid:durableId="847213422">
    <w:abstractNumId w:val="19"/>
  </w:num>
  <w:num w:numId="2" w16cid:durableId="1738087677">
    <w:abstractNumId w:val="12"/>
  </w:num>
  <w:num w:numId="3" w16cid:durableId="1738891637">
    <w:abstractNumId w:val="14"/>
  </w:num>
  <w:num w:numId="4" w16cid:durableId="145129236">
    <w:abstractNumId w:val="16"/>
  </w:num>
  <w:num w:numId="5" w16cid:durableId="1912733954">
    <w:abstractNumId w:val="15"/>
  </w:num>
  <w:num w:numId="6" w16cid:durableId="2012368215">
    <w:abstractNumId w:val="18"/>
  </w:num>
  <w:num w:numId="7" w16cid:durableId="6176886">
    <w:abstractNumId w:val="13"/>
  </w:num>
  <w:num w:numId="8" w16cid:durableId="1004161147">
    <w:abstractNumId w:val="17"/>
  </w:num>
  <w:num w:numId="9" w16cid:durableId="405495636">
    <w:abstractNumId w:val="10"/>
  </w:num>
  <w:num w:numId="10" w16cid:durableId="1729571458">
    <w:abstractNumId w:val="7"/>
  </w:num>
  <w:num w:numId="11" w16cid:durableId="1187018264">
    <w:abstractNumId w:val="6"/>
  </w:num>
  <w:num w:numId="12" w16cid:durableId="743333386">
    <w:abstractNumId w:val="5"/>
  </w:num>
  <w:num w:numId="13" w16cid:durableId="632760329">
    <w:abstractNumId w:val="4"/>
  </w:num>
  <w:num w:numId="14" w16cid:durableId="55444821">
    <w:abstractNumId w:val="3"/>
  </w:num>
  <w:num w:numId="15" w16cid:durableId="1409690504">
    <w:abstractNumId w:val="2"/>
  </w:num>
  <w:num w:numId="16" w16cid:durableId="1313869249">
    <w:abstractNumId w:val="1"/>
  </w:num>
  <w:num w:numId="17" w16cid:durableId="108358472">
    <w:abstractNumId w:val="0"/>
  </w:num>
  <w:num w:numId="18" w16cid:durableId="855926650">
    <w:abstractNumId w:val="8"/>
  </w:num>
  <w:num w:numId="19" w16cid:durableId="1663698314">
    <w:abstractNumId w:val="10"/>
  </w:num>
  <w:num w:numId="20" w16cid:durableId="828062784">
    <w:abstractNumId w:val="10"/>
  </w:num>
  <w:num w:numId="21" w16cid:durableId="16929750">
    <w:abstractNumId w:val="10"/>
  </w:num>
  <w:num w:numId="22" w16cid:durableId="439303470">
    <w:abstractNumId w:val="10"/>
  </w:num>
  <w:num w:numId="23" w16cid:durableId="905333287">
    <w:abstractNumId w:val="10"/>
  </w:num>
  <w:num w:numId="24" w16cid:durableId="1350521373">
    <w:abstractNumId w:val="10"/>
  </w:num>
  <w:num w:numId="25" w16cid:durableId="1211065560">
    <w:abstractNumId w:val="10"/>
  </w:num>
  <w:num w:numId="26" w16cid:durableId="1984968602">
    <w:abstractNumId w:val="10"/>
  </w:num>
  <w:num w:numId="27" w16cid:durableId="309946377">
    <w:abstractNumId w:val="11"/>
  </w:num>
  <w:num w:numId="28" w16cid:durableId="44717982">
    <w:abstractNumId w:val="10"/>
  </w:num>
  <w:num w:numId="29" w16cid:durableId="1928809634">
    <w:abstractNumId w:val="10"/>
  </w:num>
  <w:num w:numId="30" w16cid:durableId="347633921">
    <w:abstractNumId w:val="10"/>
  </w:num>
  <w:num w:numId="31" w16cid:durableId="166798673">
    <w:abstractNumId w:val="10"/>
  </w:num>
  <w:num w:numId="32" w16cid:durableId="1866214666">
    <w:abstractNumId w:val="10"/>
  </w:num>
  <w:num w:numId="33" w16cid:durableId="1493570664">
    <w:abstractNumId w:val="10"/>
  </w:num>
  <w:num w:numId="34" w16cid:durableId="641275949">
    <w:abstractNumId w:val="10"/>
  </w:num>
  <w:num w:numId="35" w16cid:durableId="1586768943">
    <w:abstractNumId w:val="10"/>
  </w:num>
  <w:num w:numId="36" w16cid:durableId="642587668">
    <w:abstractNumId w:val="10"/>
  </w:num>
  <w:num w:numId="37" w16cid:durableId="1474911393">
    <w:abstractNumId w:val="10"/>
  </w:num>
  <w:num w:numId="38" w16cid:durableId="694506382">
    <w:abstractNumId w:val="10"/>
  </w:num>
  <w:num w:numId="39" w16cid:durableId="166872246">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evenAndOddHeaders/>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NumberType" w:val="Non-decimal"/>
    <w:docVar w:name="Actor" w:val="41,63,74,6F,72,"/>
    <w:docVar w:name="Box_Text" w:val="42,6F,78,20,54,65,78,74,"/>
    <w:docVar w:name="Directive" w:val="44,69,72,65,63,74,69,76,65,"/>
    <w:docVar w:name="FlowChartNameChange" w:val="Flowchart"/>
    <w:docVar w:name="Footer1Center" w:val="Copyright © {date \@ &quot;yyyy&quot;}, Oracle and/or its affiliates. All rights reserved."/>
    <w:docVar w:name="Footer1Style" w:val="Footer"/>
    <w:docVar w:name="Footer2Left" w:val="{title}"/>
    <w:docVar w:name="Footer2Right" w:val="{filename \*upper}"/>
    <w:docVar w:name="Footer2Style" w:val="Footer 2"/>
    <w:docVar w:name="Footer3Center" w:val="Page {page} of {numpages}"/>
    <w:docVar w:name="Footer3Left" w:val="Effective {effective}"/>
    <w:docVar w:name="Footer3Right" w:val="Rev {revision}"/>
    <w:docVar w:name="Footer3Style" w:val="Footer 3"/>
    <w:docVar w:name="Header1Style" w:val="Header"/>
    <w:docVar w:name="Header2Style" w:val="Header"/>
    <w:docVar w:name="Header3Style" w:val="Header"/>
    <w:docVar w:name="HTMLFooter" w:val="none"/>
    <w:docVar w:name="HTMLHeader" w:val="none"/>
    <w:docVar w:name="LessonNum" w:val="1"/>
    <w:docVar w:name="Note_list_1" w:val="4E,6F,74,65,20,6C,69,73,74,20,31,"/>
    <w:docVar w:name="Page_Title" w:val="50,61,67,65,20,54,69,74,6C,65,"/>
    <w:docVar w:name="Paradigm_Condition" w:val="condition"/>
    <w:docVar w:name="Paradigm_effective" w:val="06/01/2014"/>
    <w:docVar w:name="Paradigm_EndOfActivity" w:val="End of activity"/>
    <w:docVar w:name="Paradigm_Goto" w:val="Goto task"/>
    <w:docVar w:name="Paradigm_IfContinue" w:val="If condition, goto task"/>
    <w:docVar w:name="Paradigm_language" w:val="English (US)"/>
    <w:docVar w:name="Paradigm_margins" w:val="0"/>
    <w:docVar w:name="Paradigm_OtherWise" w:val="Otherwise, goto task"/>
    <w:docVar w:name="Paradigm_paper" w:val="0"/>
    <w:docVar w:name="Paradigm_ReferTo" w:val="Refer to"/>
    <w:docVar w:name="Paradigm_revision" w:val="1"/>
    <w:docVar w:name="Section_Title" w:val="53,65,63,74,69,6F,6E,20,54,69,74,6C,65,"/>
    <w:docVar w:name="Style_Actor" w:val="Actor"/>
    <w:docVar w:name="Style_Box_Text" w:val="Box Text"/>
    <w:docVar w:name="Style_Chapter_Subtitle" w:val="Chapter Subtitle"/>
    <w:docVar w:name="Style_Chapter_Title" w:val="Chapter Title"/>
    <w:docVar w:name="Style_Code" w:val="Code"/>
    <w:docVar w:name="Style_Directive" w:val="Directive"/>
    <w:docVar w:name="Style_Flowchart" w:val="Flowchart"/>
    <w:docVar w:name="Style_Footer_2" w:val="Footer 2"/>
    <w:docVar w:name="Style_Footer_3" w:val="Footer 3"/>
    <w:docVar w:name="Style_Header_2" w:val="Header 2"/>
    <w:docVar w:name="Style_Header_3" w:val="Header 3"/>
    <w:docVar w:name="Style_Instructor" w:val="Instructor"/>
    <w:docVar w:name="Style_Note_1" w:val="Note 1"/>
    <w:docVar w:name="Style_Note_2" w:val="Note 2"/>
    <w:docVar w:name="Style_Note_3" w:val="Note 3"/>
    <w:docVar w:name="Style_Note_list_1" w:val="Note list 1"/>
    <w:docVar w:name="Style_Note_list_2" w:val="Note list 2"/>
    <w:docVar w:name="Style_Note_list_3" w:val="Note list 3"/>
    <w:docVar w:name="Style_Page_Title" w:val="Page Title"/>
    <w:docVar w:name="Style_Page_Title_2" w:val="Page Title 2"/>
    <w:docVar w:name="Style_Qualifier" w:val="Qualifier"/>
    <w:docVar w:name="Style_Section_Title" w:val="Section Title"/>
    <w:docVar w:name="Style_Subheading" w:val="Subheading"/>
    <w:docVar w:name="Style_Table" w:val="Table"/>
    <w:docVar w:name="Style_Table_Header" w:val="Table Header"/>
    <w:docVar w:name="Style_Task_1" w:val="Task 1"/>
    <w:docVar w:name="Style_Task_2" w:val="Task 2"/>
    <w:docVar w:name="Style_Task_3" w:val="Task 3"/>
    <w:docVar w:name="Task_1" w:val="54,61,73,6B,20,31,"/>
    <w:docVar w:name="TasksNameChange" w:val="Tasks"/>
    <w:docVar w:name="test" w:val="will it be there?"/>
  </w:docVars>
  <w:rsids>
    <w:rsidRoot w:val="00680BEA"/>
    <w:rsid w:val="00000333"/>
    <w:rsid w:val="0000136D"/>
    <w:rsid w:val="00002D75"/>
    <w:rsid w:val="00006A6D"/>
    <w:rsid w:val="00015AC7"/>
    <w:rsid w:val="00016F2B"/>
    <w:rsid w:val="00034095"/>
    <w:rsid w:val="00035A87"/>
    <w:rsid w:val="000379E8"/>
    <w:rsid w:val="00041DE3"/>
    <w:rsid w:val="00051E65"/>
    <w:rsid w:val="00057557"/>
    <w:rsid w:val="000722FF"/>
    <w:rsid w:val="000807C4"/>
    <w:rsid w:val="0008696A"/>
    <w:rsid w:val="0009004B"/>
    <w:rsid w:val="00095876"/>
    <w:rsid w:val="000968EB"/>
    <w:rsid w:val="000A56A0"/>
    <w:rsid w:val="000B66E4"/>
    <w:rsid w:val="000D7EA2"/>
    <w:rsid w:val="000E72B6"/>
    <w:rsid w:val="00104F29"/>
    <w:rsid w:val="00110D20"/>
    <w:rsid w:val="00112900"/>
    <w:rsid w:val="001142A2"/>
    <w:rsid w:val="00121758"/>
    <w:rsid w:val="00134A06"/>
    <w:rsid w:val="00142F80"/>
    <w:rsid w:val="00144A67"/>
    <w:rsid w:val="001575AC"/>
    <w:rsid w:val="00160065"/>
    <w:rsid w:val="00160D21"/>
    <w:rsid w:val="00171070"/>
    <w:rsid w:val="00177316"/>
    <w:rsid w:val="00182E32"/>
    <w:rsid w:val="00194A57"/>
    <w:rsid w:val="001A3E46"/>
    <w:rsid w:val="001B2980"/>
    <w:rsid w:val="001C5B14"/>
    <w:rsid w:val="001C739D"/>
    <w:rsid w:val="001D4DB0"/>
    <w:rsid w:val="001E6F3C"/>
    <w:rsid w:val="001F68EA"/>
    <w:rsid w:val="0021651E"/>
    <w:rsid w:val="00220AED"/>
    <w:rsid w:val="0022205F"/>
    <w:rsid w:val="00225692"/>
    <w:rsid w:val="00233CBF"/>
    <w:rsid w:val="00241304"/>
    <w:rsid w:val="00243F5A"/>
    <w:rsid w:val="0024587D"/>
    <w:rsid w:val="00247691"/>
    <w:rsid w:val="002522AF"/>
    <w:rsid w:val="00252C7E"/>
    <w:rsid w:val="00254F04"/>
    <w:rsid w:val="002579CC"/>
    <w:rsid w:val="002603A1"/>
    <w:rsid w:val="00263711"/>
    <w:rsid w:val="002664C4"/>
    <w:rsid w:val="0026735A"/>
    <w:rsid w:val="00267F91"/>
    <w:rsid w:val="00276C95"/>
    <w:rsid w:val="00286F21"/>
    <w:rsid w:val="002A06BE"/>
    <w:rsid w:val="002A4E9C"/>
    <w:rsid w:val="002B4A0B"/>
    <w:rsid w:val="002B5B21"/>
    <w:rsid w:val="002C29EC"/>
    <w:rsid w:val="002C6B93"/>
    <w:rsid w:val="002D2C58"/>
    <w:rsid w:val="002E08D0"/>
    <w:rsid w:val="002E38B6"/>
    <w:rsid w:val="0030457C"/>
    <w:rsid w:val="00306F88"/>
    <w:rsid w:val="0031150C"/>
    <w:rsid w:val="00320FF0"/>
    <w:rsid w:val="0033473D"/>
    <w:rsid w:val="00344ED6"/>
    <w:rsid w:val="003500D3"/>
    <w:rsid w:val="00361E59"/>
    <w:rsid w:val="0037210A"/>
    <w:rsid w:val="003753AD"/>
    <w:rsid w:val="003A20D3"/>
    <w:rsid w:val="003B0EB3"/>
    <w:rsid w:val="003B72D6"/>
    <w:rsid w:val="003C542B"/>
    <w:rsid w:val="003D1E00"/>
    <w:rsid w:val="003D4F17"/>
    <w:rsid w:val="00402042"/>
    <w:rsid w:val="0040303E"/>
    <w:rsid w:val="00404750"/>
    <w:rsid w:val="004142F4"/>
    <w:rsid w:val="00414978"/>
    <w:rsid w:val="0041620E"/>
    <w:rsid w:val="00416F12"/>
    <w:rsid w:val="00431845"/>
    <w:rsid w:val="004517C0"/>
    <w:rsid w:val="00452635"/>
    <w:rsid w:val="004574F4"/>
    <w:rsid w:val="004623DC"/>
    <w:rsid w:val="004636C4"/>
    <w:rsid w:val="00463C87"/>
    <w:rsid w:val="00471588"/>
    <w:rsid w:val="00475867"/>
    <w:rsid w:val="004824AA"/>
    <w:rsid w:val="00484796"/>
    <w:rsid w:val="004851EC"/>
    <w:rsid w:val="00485D7E"/>
    <w:rsid w:val="00487B89"/>
    <w:rsid w:val="004945EB"/>
    <w:rsid w:val="004A03DD"/>
    <w:rsid w:val="004A04B0"/>
    <w:rsid w:val="004B3821"/>
    <w:rsid w:val="004C07FF"/>
    <w:rsid w:val="004E3170"/>
    <w:rsid w:val="004F6768"/>
    <w:rsid w:val="00500B1D"/>
    <w:rsid w:val="005016EC"/>
    <w:rsid w:val="00503283"/>
    <w:rsid w:val="00505BD7"/>
    <w:rsid w:val="00517893"/>
    <w:rsid w:val="00524873"/>
    <w:rsid w:val="0052692C"/>
    <w:rsid w:val="0053135C"/>
    <w:rsid w:val="005353F2"/>
    <w:rsid w:val="005371D9"/>
    <w:rsid w:val="00537D2A"/>
    <w:rsid w:val="00553BB8"/>
    <w:rsid w:val="0055678D"/>
    <w:rsid w:val="00557A9D"/>
    <w:rsid w:val="00557DB0"/>
    <w:rsid w:val="00560480"/>
    <w:rsid w:val="0056055A"/>
    <w:rsid w:val="00570AA8"/>
    <w:rsid w:val="005A1425"/>
    <w:rsid w:val="005B3AB5"/>
    <w:rsid w:val="005C0FF4"/>
    <w:rsid w:val="005C3566"/>
    <w:rsid w:val="005C3960"/>
    <w:rsid w:val="005C6420"/>
    <w:rsid w:val="005D45CB"/>
    <w:rsid w:val="005D4F1E"/>
    <w:rsid w:val="005D5CC6"/>
    <w:rsid w:val="005E5D2B"/>
    <w:rsid w:val="005F52A4"/>
    <w:rsid w:val="00611FAB"/>
    <w:rsid w:val="0062567C"/>
    <w:rsid w:val="0063134E"/>
    <w:rsid w:val="0063596C"/>
    <w:rsid w:val="006505F1"/>
    <w:rsid w:val="00651CC4"/>
    <w:rsid w:val="00672A92"/>
    <w:rsid w:val="00676B3C"/>
    <w:rsid w:val="006779E4"/>
    <w:rsid w:val="00680BEA"/>
    <w:rsid w:val="006848D1"/>
    <w:rsid w:val="00684E11"/>
    <w:rsid w:val="00686FE4"/>
    <w:rsid w:val="0069231B"/>
    <w:rsid w:val="00692CF0"/>
    <w:rsid w:val="006A0824"/>
    <w:rsid w:val="006A1309"/>
    <w:rsid w:val="006B13A7"/>
    <w:rsid w:val="006B6EEC"/>
    <w:rsid w:val="006C0982"/>
    <w:rsid w:val="006C42B3"/>
    <w:rsid w:val="006C5369"/>
    <w:rsid w:val="006C64CE"/>
    <w:rsid w:val="006C790F"/>
    <w:rsid w:val="006D5EC6"/>
    <w:rsid w:val="006D790C"/>
    <w:rsid w:val="006F63BA"/>
    <w:rsid w:val="0074431F"/>
    <w:rsid w:val="00752395"/>
    <w:rsid w:val="00761608"/>
    <w:rsid w:val="007700CA"/>
    <w:rsid w:val="007779EE"/>
    <w:rsid w:val="007842CC"/>
    <w:rsid w:val="0078654C"/>
    <w:rsid w:val="0079515D"/>
    <w:rsid w:val="007A423D"/>
    <w:rsid w:val="007A5CAE"/>
    <w:rsid w:val="007B5E74"/>
    <w:rsid w:val="007B62EC"/>
    <w:rsid w:val="007D3261"/>
    <w:rsid w:val="007D49EA"/>
    <w:rsid w:val="007E386B"/>
    <w:rsid w:val="007F6692"/>
    <w:rsid w:val="00804F22"/>
    <w:rsid w:val="00805EC2"/>
    <w:rsid w:val="008130D9"/>
    <w:rsid w:val="00824CC3"/>
    <w:rsid w:val="00832DD3"/>
    <w:rsid w:val="008350A3"/>
    <w:rsid w:val="00840467"/>
    <w:rsid w:val="008419FB"/>
    <w:rsid w:val="008450C3"/>
    <w:rsid w:val="00846A74"/>
    <w:rsid w:val="00873BCB"/>
    <w:rsid w:val="00877416"/>
    <w:rsid w:val="008827B1"/>
    <w:rsid w:val="00885A6E"/>
    <w:rsid w:val="00886365"/>
    <w:rsid w:val="00887205"/>
    <w:rsid w:val="00891C78"/>
    <w:rsid w:val="008956CC"/>
    <w:rsid w:val="008A4AEF"/>
    <w:rsid w:val="008A5485"/>
    <w:rsid w:val="008A7277"/>
    <w:rsid w:val="008B3215"/>
    <w:rsid w:val="008B390F"/>
    <w:rsid w:val="008C00CD"/>
    <w:rsid w:val="008C099B"/>
    <w:rsid w:val="008C6586"/>
    <w:rsid w:val="008C6D6F"/>
    <w:rsid w:val="008C6FB5"/>
    <w:rsid w:val="008D0292"/>
    <w:rsid w:val="008D341A"/>
    <w:rsid w:val="008D541A"/>
    <w:rsid w:val="008D5524"/>
    <w:rsid w:val="008E7F00"/>
    <w:rsid w:val="008F50B8"/>
    <w:rsid w:val="008F5842"/>
    <w:rsid w:val="008F70F5"/>
    <w:rsid w:val="009000AB"/>
    <w:rsid w:val="009039B0"/>
    <w:rsid w:val="009045AE"/>
    <w:rsid w:val="00920059"/>
    <w:rsid w:val="00922EE1"/>
    <w:rsid w:val="00925405"/>
    <w:rsid w:val="00940F7A"/>
    <w:rsid w:val="00952B96"/>
    <w:rsid w:val="00955D59"/>
    <w:rsid w:val="00963129"/>
    <w:rsid w:val="009731B0"/>
    <w:rsid w:val="00974D4B"/>
    <w:rsid w:val="00996B70"/>
    <w:rsid w:val="00996CA9"/>
    <w:rsid w:val="00997307"/>
    <w:rsid w:val="009B181B"/>
    <w:rsid w:val="009B2008"/>
    <w:rsid w:val="009B402B"/>
    <w:rsid w:val="009B5739"/>
    <w:rsid w:val="009C1080"/>
    <w:rsid w:val="009C32BC"/>
    <w:rsid w:val="009C39C8"/>
    <w:rsid w:val="009C3AC1"/>
    <w:rsid w:val="009D1BCC"/>
    <w:rsid w:val="009D2B4A"/>
    <w:rsid w:val="009D589A"/>
    <w:rsid w:val="009D740E"/>
    <w:rsid w:val="009F09C7"/>
    <w:rsid w:val="009F0C24"/>
    <w:rsid w:val="009F3F46"/>
    <w:rsid w:val="009F7746"/>
    <w:rsid w:val="00A025EE"/>
    <w:rsid w:val="00A131AD"/>
    <w:rsid w:val="00A23849"/>
    <w:rsid w:val="00A3042E"/>
    <w:rsid w:val="00A4138F"/>
    <w:rsid w:val="00A7041F"/>
    <w:rsid w:val="00A77DF1"/>
    <w:rsid w:val="00A92B5D"/>
    <w:rsid w:val="00A97F6B"/>
    <w:rsid w:val="00AA60EC"/>
    <w:rsid w:val="00AB261C"/>
    <w:rsid w:val="00AC2382"/>
    <w:rsid w:val="00AC4E22"/>
    <w:rsid w:val="00AD2337"/>
    <w:rsid w:val="00AD3605"/>
    <w:rsid w:val="00AD4232"/>
    <w:rsid w:val="00AD7D61"/>
    <w:rsid w:val="00AE3853"/>
    <w:rsid w:val="00AF27E6"/>
    <w:rsid w:val="00AF5C7A"/>
    <w:rsid w:val="00AF6591"/>
    <w:rsid w:val="00AF6D49"/>
    <w:rsid w:val="00B02363"/>
    <w:rsid w:val="00B02585"/>
    <w:rsid w:val="00B15505"/>
    <w:rsid w:val="00B155CA"/>
    <w:rsid w:val="00B22454"/>
    <w:rsid w:val="00B26F60"/>
    <w:rsid w:val="00B330DB"/>
    <w:rsid w:val="00B3489C"/>
    <w:rsid w:val="00B36EF2"/>
    <w:rsid w:val="00B4134C"/>
    <w:rsid w:val="00B42972"/>
    <w:rsid w:val="00B431D0"/>
    <w:rsid w:val="00B479FD"/>
    <w:rsid w:val="00B536F5"/>
    <w:rsid w:val="00B66583"/>
    <w:rsid w:val="00B71273"/>
    <w:rsid w:val="00B77287"/>
    <w:rsid w:val="00B82F99"/>
    <w:rsid w:val="00B85100"/>
    <w:rsid w:val="00B87CD6"/>
    <w:rsid w:val="00BA1DE2"/>
    <w:rsid w:val="00BB3FCC"/>
    <w:rsid w:val="00BC633F"/>
    <w:rsid w:val="00BC67AC"/>
    <w:rsid w:val="00BE23E9"/>
    <w:rsid w:val="00BE248D"/>
    <w:rsid w:val="00BE6404"/>
    <w:rsid w:val="00BE6934"/>
    <w:rsid w:val="00BF3941"/>
    <w:rsid w:val="00C074C5"/>
    <w:rsid w:val="00C10088"/>
    <w:rsid w:val="00C227FE"/>
    <w:rsid w:val="00C267A2"/>
    <w:rsid w:val="00C31B64"/>
    <w:rsid w:val="00C42833"/>
    <w:rsid w:val="00C459A0"/>
    <w:rsid w:val="00C503D9"/>
    <w:rsid w:val="00C50C51"/>
    <w:rsid w:val="00C55D20"/>
    <w:rsid w:val="00C65FFD"/>
    <w:rsid w:val="00C700F5"/>
    <w:rsid w:val="00C83F2F"/>
    <w:rsid w:val="00C85E95"/>
    <w:rsid w:val="00C976A2"/>
    <w:rsid w:val="00CA7037"/>
    <w:rsid w:val="00CB6717"/>
    <w:rsid w:val="00CC2672"/>
    <w:rsid w:val="00CC427A"/>
    <w:rsid w:val="00CD2CFE"/>
    <w:rsid w:val="00CE36F4"/>
    <w:rsid w:val="00CE6EEB"/>
    <w:rsid w:val="00CE7604"/>
    <w:rsid w:val="00CE7E0D"/>
    <w:rsid w:val="00CF01F3"/>
    <w:rsid w:val="00D01A59"/>
    <w:rsid w:val="00D06522"/>
    <w:rsid w:val="00D10A76"/>
    <w:rsid w:val="00D12D92"/>
    <w:rsid w:val="00D20A46"/>
    <w:rsid w:val="00D412D2"/>
    <w:rsid w:val="00D41B3F"/>
    <w:rsid w:val="00D45A9E"/>
    <w:rsid w:val="00D6228C"/>
    <w:rsid w:val="00D65B62"/>
    <w:rsid w:val="00D737BC"/>
    <w:rsid w:val="00D7464C"/>
    <w:rsid w:val="00D7595A"/>
    <w:rsid w:val="00D96195"/>
    <w:rsid w:val="00DB1303"/>
    <w:rsid w:val="00DB4FC7"/>
    <w:rsid w:val="00DB5C8C"/>
    <w:rsid w:val="00DB62EF"/>
    <w:rsid w:val="00DC395B"/>
    <w:rsid w:val="00DD5B63"/>
    <w:rsid w:val="00DD5DDD"/>
    <w:rsid w:val="00DE1292"/>
    <w:rsid w:val="00DE6DD7"/>
    <w:rsid w:val="00DF1E3C"/>
    <w:rsid w:val="00DF5D91"/>
    <w:rsid w:val="00DF6A75"/>
    <w:rsid w:val="00DF7AAA"/>
    <w:rsid w:val="00E074A3"/>
    <w:rsid w:val="00E14533"/>
    <w:rsid w:val="00E20BDE"/>
    <w:rsid w:val="00E30331"/>
    <w:rsid w:val="00E42E78"/>
    <w:rsid w:val="00E4345F"/>
    <w:rsid w:val="00E442A0"/>
    <w:rsid w:val="00E53723"/>
    <w:rsid w:val="00E55E4C"/>
    <w:rsid w:val="00E57681"/>
    <w:rsid w:val="00E708BC"/>
    <w:rsid w:val="00E72334"/>
    <w:rsid w:val="00E77E09"/>
    <w:rsid w:val="00E869E6"/>
    <w:rsid w:val="00E9781C"/>
    <w:rsid w:val="00EA43A3"/>
    <w:rsid w:val="00EA7323"/>
    <w:rsid w:val="00EB6334"/>
    <w:rsid w:val="00ED082E"/>
    <w:rsid w:val="00ED425A"/>
    <w:rsid w:val="00EE1A03"/>
    <w:rsid w:val="00EF05F9"/>
    <w:rsid w:val="00EF2DE6"/>
    <w:rsid w:val="00F15A7A"/>
    <w:rsid w:val="00F16F1D"/>
    <w:rsid w:val="00F36585"/>
    <w:rsid w:val="00F37760"/>
    <w:rsid w:val="00F42A6A"/>
    <w:rsid w:val="00F44AE3"/>
    <w:rsid w:val="00F51A4F"/>
    <w:rsid w:val="00F53FD7"/>
    <w:rsid w:val="00F56340"/>
    <w:rsid w:val="00F57AE7"/>
    <w:rsid w:val="00F641AD"/>
    <w:rsid w:val="00F67B7E"/>
    <w:rsid w:val="00F715B0"/>
    <w:rsid w:val="00F843A6"/>
    <w:rsid w:val="00F875EA"/>
    <w:rsid w:val="00F91E5F"/>
    <w:rsid w:val="00F95AE4"/>
    <w:rsid w:val="00FA5447"/>
    <w:rsid w:val="00FA59F0"/>
    <w:rsid w:val="00FC31CE"/>
    <w:rsid w:val="00FD27B0"/>
    <w:rsid w:val="00FE4438"/>
    <w:rsid w:val="7CFE9B13"/>
    <w:rsid w:val="7D5C2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5242B4"/>
  <w15:docId w15:val="{59FF722D-A267-CE46-A9AF-B5172B3C8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B62EC"/>
    <w:rPr>
      <w:rFonts w:ascii="Oracle Sans" w:eastAsia="Calibri" w:hAnsi="Oracle Sans"/>
      <w:sz w:val="22"/>
      <w:szCs w:val="22"/>
    </w:rPr>
  </w:style>
  <w:style w:type="paragraph" w:styleId="Heading1">
    <w:name w:val="heading 1"/>
    <w:basedOn w:val="BodyText"/>
    <w:rsid w:val="007B62EC"/>
    <w:pPr>
      <w:outlineLvl w:val="0"/>
    </w:pPr>
  </w:style>
  <w:style w:type="paragraph" w:styleId="Heading2">
    <w:name w:val="heading 2"/>
    <w:basedOn w:val="Normal"/>
    <w:rsid w:val="007B62EC"/>
    <w:pPr>
      <w:keepNext/>
      <w:pageBreakBefore/>
      <w:pBdr>
        <w:bottom w:val="single" w:sz="6" w:space="1" w:color="auto"/>
      </w:pBdr>
      <w:spacing w:before="60" w:after="60" w:line="276" w:lineRule="auto"/>
      <w:outlineLvl w:val="1"/>
    </w:pPr>
    <w:rPr>
      <w:rFonts w:eastAsia="Times New Roman"/>
      <w:b/>
      <w:sz w:val="28"/>
    </w:rPr>
  </w:style>
  <w:style w:type="paragraph" w:styleId="Heading3">
    <w:name w:val="heading 3"/>
    <w:basedOn w:val="BodyText"/>
    <w:rsid w:val="007B62EC"/>
    <w:pPr>
      <w:outlineLvl w:val="2"/>
    </w:pPr>
  </w:style>
  <w:style w:type="paragraph" w:styleId="Heading4">
    <w:name w:val="heading 4"/>
    <w:basedOn w:val="BodyText"/>
    <w:rsid w:val="007B62EC"/>
    <w:pPr>
      <w:outlineLvl w:val="3"/>
    </w:pPr>
  </w:style>
  <w:style w:type="paragraph" w:styleId="Heading5">
    <w:name w:val="heading 5"/>
    <w:basedOn w:val="BodyText"/>
    <w:rsid w:val="007B62EC"/>
    <w:pPr>
      <w:outlineLvl w:val="4"/>
    </w:pPr>
  </w:style>
  <w:style w:type="paragraph" w:styleId="Heading6">
    <w:name w:val="heading 6"/>
    <w:basedOn w:val="BodyText"/>
    <w:rsid w:val="007B62EC"/>
    <w:pPr>
      <w:outlineLvl w:val="5"/>
    </w:pPr>
  </w:style>
  <w:style w:type="paragraph" w:styleId="Heading7">
    <w:name w:val="heading 7"/>
    <w:basedOn w:val="BodyText"/>
    <w:rsid w:val="007B62EC"/>
    <w:pPr>
      <w:outlineLvl w:val="6"/>
    </w:pPr>
  </w:style>
  <w:style w:type="paragraph" w:styleId="Heading8">
    <w:name w:val="heading 8"/>
    <w:basedOn w:val="BodyText"/>
    <w:rsid w:val="007B62EC"/>
    <w:pPr>
      <w:outlineLvl w:val="7"/>
    </w:pPr>
  </w:style>
  <w:style w:type="paragraph" w:styleId="Heading9">
    <w:name w:val="heading 9"/>
    <w:basedOn w:val="BodyText"/>
    <w:rsid w:val="007B62E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B62EC"/>
    <w:pPr>
      <w:spacing w:before="240" w:after="60" w:line="276" w:lineRule="auto"/>
    </w:pPr>
  </w:style>
  <w:style w:type="paragraph" w:styleId="Footer">
    <w:name w:val="footer"/>
    <w:basedOn w:val="BodyText"/>
    <w:rsid w:val="007B62EC"/>
    <w:pPr>
      <w:pBdr>
        <w:top w:val="single" w:sz="6" w:space="0" w:color="000000"/>
      </w:pBdr>
      <w:tabs>
        <w:tab w:val="center" w:pos="4680"/>
        <w:tab w:val="right" w:pos="9360"/>
      </w:tabs>
      <w:spacing w:after="120"/>
    </w:pPr>
    <w:rPr>
      <w:sz w:val="14"/>
    </w:rPr>
  </w:style>
  <w:style w:type="paragraph" w:styleId="Header">
    <w:name w:val="header"/>
    <w:basedOn w:val="BodyText"/>
    <w:rsid w:val="007B62EC"/>
    <w:pPr>
      <w:tabs>
        <w:tab w:val="center" w:pos="4680"/>
        <w:tab w:val="right" w:pos="9360"/>
      </w:tabs>
      <w:spacing w:before="0"/>
    </w:pPr>
    <w:rPr>
      <w:sz w:val="18"/>
    </w:rPr>
  </w:style>
  <w:style w:type="paragraph" w:styleId="ListBullet">
    <w:name w:val="List Bullet"/>
    <w:basedOn w:val="BodyText"/>
    <w:qFormat/>
    <w:rsid w:val="007B62EC"/>
    <w:pPr>
      <w:numPr>
        <w:numId w:val="2"/>
      </w:numPr>
      <w:spacing w:before="0"/>
    </w:pPr>
  </w:style>
  <w:style w:type="paragraph" w:styleId="ListNumber">
    <w:name w:val="List Number"/>
    <w:basedOn w:val="BodyText"/>
    <w:qFormat/>
    <w:rsid w:val="007B62EC"/>
    <w:pPr>
      <w:numPr>
        <w:ilvl w:val="1"/>
        <w:numId w:val="21"/>
      </w:numPr>
    </w:pPr>
  </w:style>
  <w:style w:type="character" w:styleId="PageNumber">
    <w:name w:val="page number"/>
    <w:basedOn w:val="DefaultParagraphFont"/>
    <w:rsid w:val="007B62EC"/>
    <w:rPr>
      <w:rFonts w:ascii="Arial" w:hAnsi="Arial"/>
    </w:rPr>
  </w:style>
  <w:style w:type="paragraph" w:styleId="TOC1">
    <w:name w:val="toc 1"/>
    <w:basedOn w:val="BodyText"/>
    <w:next w:val="Normal"/>
    <w:semiHidden/>
    <w:rsid w:val="007B62EC"/>
    <w:pPr>
      <w:tabs>
        <w:tab w:val="left" w:leader="dot" w:pos="8640"/>
      </w:tabs>
      <w:spacing w:before="120"/>
    </w:pPr>
    <w:rPr>
      <w:b/>
      <w:sz w:val="18"/>
    </w:rPr>
  </w:style>
  <w:style w:type="paragraph" w:styleId="TOC2">
    <w:name w:val="toc 2"/>
    <w:basedOn w:val="TOC1"/>
    <w:next w:val="Normal"/>
    <w:semiHidden/>
    <w:rsid w:val="007B62EC"/>
    <w:pPr>
      <w:spacing w:before="0"/>
      <w:ind w:left="202"/>
    </w:pPr>
    <w:rPr>
      <w:b w:val="0"/>
      <w:noProof/>
    </w:rPr>
  </w:style>
  <w:style w:type="paragraph" w:styleId="TOC3">
    <w:name w:val="toc 3"/>
    <w:basedOn w:val="TOC2"/>
    <w:next w:val="Normal"/>
    <w:semiHidden/>
    <w:rsid w:val="007B62EC"/>
    <w:pPr>
      <w:ind w:left="400"/>
    </w:pPr>
  </w:style>
  <w:style w:type="paragraph" w:customStyle="1" w:styleId="Task1">
    <w:name w:val="Task 1"/>
    <w:basedOn w:val="BodyText"/>
    <w:qFormat/>
    <w:rsid w:val="007B62EC"/>
    <w:pPr>
      <w:numPr>
        <w:numId w:val="21"/>
      </w:numPr>
    </w:pPr>
    <w:rPr>
      <w:rFonts w:eastAsia="Times New Roman"/>
    </w:rPr>
  </w:style>
  <w:style w:type="paragraph" w:customStyle="1" w:styleId="Task2">
    <w:name w:val="Task 2"/>
    <w:basedOn w:val="BodyText"/>
    <w:qFormat/>
    <w:rsid w:val="007B62EC"/>
    <w:pPr>
      <w:numPr>
        <w:numId w:val="3"/>
      </w:numPr>
      <w:tabs>
        <w:tab w:val="left" w:pos="864"/>
      </w:tabs>
    </w:pPr>
    <w:rPr>
      <w:rFonts w:eastAsia="Times New Roman"/>
    </w:rPr>
  </w:style>
  <w:style w:type="paragraph" w:customStyle="1" w:styleId="Task3">
    <w:name w:val="Task 3"/>
    <w:basedOn w:val="BodyText"/>
    <w:qFormat/>
    <w:rsid w:val="007B62EC"/>
    <w:pPr>
      <w:numPr>
        <w:numId w:val="4"/>
      </w:numPr>
      <w:tabs>
        <w:tab w:val="left" w:pos="1296"/>
      </w:tabs>
    </w:pPr>
    <w:rPr>
      <w:rFonts w:eastAsia="Times New Roman"/>
    </w:rPr>
  </w:style>
  <w:style w:type="paragraph" w:customStyle="1" w:styleId="PageTitle">
    <w:name w:val="Page Title"/>
    <w:basedOn w:val="Heading2"/>
    <w:next w:val="SectionTitle"/>
    <w:qFormat/>
    <w:rsid w:val="007B62EC"/>
    <w:rPr>
      <w:rFonts w:ascii="Georgia" w:hAnsi="Georgia"/>
      <w:sz w:val="32"/>
    </w:rPr>
  </w:style>
  <w:style w:type="paragraph" w:customStyle="1" w:styleId="Qualifier">
    <w:name w:val="Qualifier"/>
    <w:basedOn w:val="BodyText"/>
    <w:next w:val="Task2"/>
    <w:rsid w:val="007B62EC"/>
    <w:pPr>
      <w:keepNext/>
      <w:spacing w:before="120" w:after="0"/>
      <w:ind w:left="288"/>
    </w:pPr>
    <w:rPr>
      <w:rFonts w:eastAsia="Times New Roman"/>
      <w:b/>
    </w:rPr>
  </w:style>
  <w:style w:type="paragraph" w:customStyle="1" w:styleId="SectionTitle">
    <w:name w:val="Section Title"/>
    <w:basedOn w:val="Heading3"/>
    <w:next w:val="BodyText"/>
    <w:link w:val="SectionTitleChar"/>
    <w:qFormat/>
    <w:rsid w:val="007B62EC"/>
    <w:pPr>
      <w:keepNext/>
      <w:keepLines/>
      <w:spacing w:after="120"/>
    </w:pPr>
    <w:rPr>
      <w:rFonts w:eastAsia="Times New Roman"/>
      <w:b/>
      <w:sz w:val="28"/>
    </w:rPr>
  </w:style>
  <w:style w:type="paragraph" w:customStyle="1" w:styleId="Subheading">
    <w:name w:val="Subheading"/>
    <w:basedOn w:val="Heading4"/>
    <w:next w:val="BodyText"/>
    <w:qFormat/>
    <w:rsid w:val="007B62EC"/>
    <w:pPr>
      <w:keepNext/>
      <w:keepLines/>
      <w:spacing w:after="120"/>
    </w:pPr>
    <w:rPr>
      <w:rFonts w:eastAsia="Times New Roman"/>
      <w:b/>
      <w:sz w:val="24"/>
    </w:rPr>
  </w:style>
  <w:style w:type="paragraph" w:customStyle="1" w:styleId="Table">
    <w:name w:val="Table"/>
    <w:basedOn w:val="BodyText"/>
    <w:rsid w:val="007B62EC"/>
    <w:rPr>
      <w:rFonts w:eastAsia="Times New Roman"/>
    </w:rPr>
  </w:style>
  <w:style w:type="paragraph" w:customStyle="1" w:styleId="TableHeader">
    <w:name w:val="Table Header"/>
    <w:basedOn w:val="Table"/>
    <w:rsid w:val="007B62EC"/>
    <w:pPr>
      <w:jc w:val="center"/>
    </w:pPr>
    <w:rPr>
      <w:b/>
    </w:rPr>
  </w:style>
  <w:style w:type="paragraph" w:customStyle="1" w:styleId="Note1">
    <w:name w:val="Note 1"/>
    <w:basedOn w:val="BodyText"/>
    <w:qFormat/>
    <w:rsid w:val="007B62EC"/>
    <w:pPr>
      <w:ind w:left="432"/>
    </w:pPr>
    <w:rPr>
      <w:rFonts w:eastAsia="Times New Roman"/>
    </w:rPr>
  </w:style>
  <w:style w:type="paragraph" w:customStyle="1" w:styleId="Note2">
    <w:name w:val="Note 2"/>
    <w:basedOn w:val="BodyText"/>
    <w:qFormat/>
    <w:rsid w:val="007B62EC"/>
    <w:pPr>
      <w:ind w:left="864"/>
    </w:pPr>
    <w:rPr>
      <w:rFonts w:eastAsia="Times New Roman"/>
    </w:rPr>
  </w:style>
  <w:style w:type="paragraph" w:customStyle="1" w:styleId="Note3">
    <w:name w:val="Note 3"/>
    <w:basedOn w:val="BodyText"/>
    <w:qFormat/>
    <w:rsid w:val="007B62EC"/>
    <w:pPr>
      <w:ind w:left="1296"/>
    </w:pPr>
    <w:rPr>
      <w:rFonts w:eastAsia="Times New Roman"/>
    </w:rPr>
  </w:style>
  <w:style w:type="paragraph" w:customStyle="1" w:styleId="Notelist1">
    <w:name w:val="Note list 1"/>
    <w:basedOn w:val="BodyText"/>
    <w:qFormat/>
    <w:rsid w:val="007B62EC"/>
    <w:pPr>
      <w:numPr>
        <w:numId w:val="5"/>
      </w:numPr>
      <w:tabs>
        <w:tab w:val="left" w:pos="1296"/>
      </w:tabs>
      <w:spacing w:before="0"/>
    </w:pPr>
    <w:rPr>
      <w:rFonts w:eastAsia="Times New Roman"/>
    </w:rPr>
  </w:style>
  <w:style w:type="paragraph" w:customStyle="1" w:styleId="Notelist2">
    <w:name w:val="Note list 2"/>
    <w:basedOn w:val="BodyText"/>
    <w:qFormat/>
    <w:rsid w:val="007B62EC"/>
    <w:pPr>
      <w:numPr>
        <w:numId w:val="6"/>
      </w:numPr>
      <w:tabs>
        <w:tab w:val="left" w:pos="1728"/>
      </w:tabs>
      <w:spacing w:before="0"/>
    </w:pPr>
    <w:rPr>
      <w:rFonts w:eastAsia="Times New Roman"/>
    </w:rPr>
  </w:style>
  <w:style w:type="paragraph" w:customStyle="1" w:styleId="Notelist3">
    <w:name w:val="Note list 3"/>
    <w:basedOn w:val="BodyText"/>
    <w:qFormat/>
    <w:rsid w:val="007B62EC"/>
    <w:pPr>
      <w:numPr>
        <w:numId w:val="7"/>
      </w:numPr>
      <w:tabs>
        <w:tab w:val="left" w:pos="2160"/>
      </w:tabs>
      <w:spacing w:before="0"/>
    </w:pPr>
    <w:rPr>
      <w:rFonts w:eastAsia="Times New Roman"/>
    </w:rPr>
  </w:style>
  <w:style w:type="paragraph" w:customStyle="1" w:styleId="Header2">
    <w:name w:val="Header 2"/>
    <w:basedOn w:val="BodyText"/>
    <w:rsid w:val="007B62EC"/>
    <w:pPr>
      <w:tabs>
        <w:tab w:val="center" w:pos="4680"/>
        <w:tab w:val="right" w:pos="9360"/>
      </w:tabs>
      <w:spacing w:before="0"/>
    </w:pPr>
    <w:rPr>
      <w:sz w:val="18"/>
    </w:rPr>
  </w:style>
  <w:style w:type="paragraph" w:customStyle="1" w:styleId="Header3">
    <w:name w:val="Header 3"/>
    <w:basedOn w:val="BodyText"/>
    <w:rsid w:val="007B62EC"/>
    <w:pPr>
      <w:tabs>
        <w:tab w:val="center" w:pos="4680"/>
        <w:tab w:val="right" w:pos="9360"/>
      </w:tabs>
      <w:spacing w:before="0"/>
    </w:pPr>
    <w:rPr>
      <w:sz w:val="18"/>
    </w:rPr>
  </w:style>
  <w:style w:type="paragraph" w:customStyle="1" w:styleId="Footer2">
    <w:name w:val="Footer 2"/>
    <w:basedOn w:val="BodyText"/>
    <w:rsid w:val="007B62EC"/>
    <w:pPr>
      <w:tabs>
        <w:tab w:val="center" w:pos="4680"/>
        <w:tab w:val="right" w:pos="9360"/>
      </w:tabs>
      <w:spacing w:before="0"/>
    </w:pPr>
    <w:rPr>
      <w:sz w:val="16"/>
    </w:rPr>
  </w:style>
  <w:style w:type="paragraph" w:customStyle="1" w:styleId="Footer3">
    <w:name w:val="Footer 3"/>
    <w:basedOn w:val="BodyText"/>
    <w:rsid w:val="007B62EC"/>
    <w:pPr>
      <w:tabs>
        <w:tab w:val="center" w:pos="4680"/>
        <w:tab w:val="right" w:pos="9360"/>
      </w:tabs>
      <w:spacing w:before="0"/>
    </w:pPr>
    <w:rPr>
      <w:sz w:val="18"/>
    </w:rPr>
  </w:style>
  <w:style w:type="paragraph" w:customStyle="1" w:styleId="Directive">
    <w:name w:val="Directive"/>
    <w:basedOn w:val="BodyText"/>
    <w:rsid w:val="007B62EC"/>
    <w:pPr>
      <w:keepLines/>
    </w:pPr>
    <w:rPr>
      <w:b/>
    </w:rPr>
  </w:style>
  <w:style w:type="paragraph" w:customStyle="1" w:styleId="Flowchart">
    <w:name w:val="Flowchart"/>
    <w:basedOn w:val="BodyText"/>
    <w:rsid w:val="007B62EC"/>
  </w:style>
  <w:style w:type="paragraph" w:customStyle="1" w:styleId="ChapterTitle">
    <w:name w:val="Chapter Title"/>
    <w:basedOn w:val="Heading1"/>
    <w:next w:val="ChapterSubtitle"/>
    <w:qFormat/>
    <w:rsid w:val="007B62EC"/>
    <w:pPr>
      <w:keepNext/>
      <w:pageBreakBefore/>
      <w:spacing w:before="4600" w:line="300" w:lineRule="auto"/>
      <w:ind w:left="4536"/>
    </w:pPr>
    <w:rPr>
      <w:rFonts w:ascii="Georgia" w:hAnsi="Georgia"/>
      <w:b/>
      <w:kern w:val="36"/>
      <w:sz w:val="32"/>
    </w:rPr>
  </w:style>
  <w:style w:type="paragraph" w:customStyle="1" w:styleId="BoxText">
    <w:name w:val="Box Text"/>
    <w:basedOn w:val="BodyText"/>
    <w:rsid w:val="007B62EC"/>
    <w:pPr>
      <w:keepNext/>
      <w:pBdr>
        <w:top w:val="single" w:sz="6" w:space="1" w:color="auto"/>
        <w:left w:val="single" w:sz="6" w:space="1" w:color="auto"/>
        <w:bottom w:val="single" w:sz="6" w:space="1" w:color="auto"/>
        <w:right w:val="single" w:sz="6" w:space="1" w:color="auto"/>
      </w:pBdr>
      <w:ind w:left="720"/>
    </w:pPr>
  </w:style>
  <w:style w:type="paragraph" w:customStyle="1" w:styleId="ChapterSubtitle">
    <w:name w:val="Chapter Subtitle"/>
    <w:basedOn w:val="BodyText"/>
    <w:rsid w:val="007B62EC"/>
    <w:pPr>
      <w:spacing w:before="220"/>
      <w:ind w:left="4536" w:right="288"/>
    </w:pPr>
    <w:rPr>
      <w:b/>
      <w:sz w:val="24"/>
    </w:rPr>
  </w:style>
  <w:style w:type="paragraph" w:customStyle="1" w:styleId="Actor">
    <w:name w:val="Actor"/>
    <w:basedOn w:val="BodyText"/>
    <w:next w:val="Task1"/>
    <w:rsid w:val="007B62EC"/>
    <w:pPr>
      <w:keepNext/>
      <w:keepLines/>
      <w:shd w:val="clear" w:color="auto" w:fill="94B8E9"/>
      <w:spacing w:after="0"/>
      <w:jc w:val="center"/>
    </w:pPr>
    <w:rPr>
      <w:b/>
      <w:sz w:val="24"/>
    </w:rPr>
  </w:style>
  <w:style w:type="paragraph" w:styleId="TOC4">
    <w:name w:val="toc 4"/>
    <w:basedOn w:val="TOC3"/>
    <w:next w:val="Normal"/>
    <w:semiHidden/>
    <w:rsid w:val="007B62EC"/>
    <w:pPr>
      <w:ind w:left="600"/>
    </w:pPr>
  </w:style>
  <w:style w:type="paragraph" w:customStyle="1" w:styleId="Code">
    <w:name w:val="Code"/>
    <w:basedOn w:val="Normal"/>
    <w:qFormat/>
    <w:rsid w:val="007B62EC"/>
    <w:pPr>
      <w:spacing w:before="60"/>
      <w:ind w:left="864"/>
    </w:pPr>
    <w:rPr>
      <w:rFonts w:ascii="Courier New" w:hAnsi="Courier New" w:cs="Courier New"/>
    </w:rPr>
  </w:style>
  <w:style w:type="character" w:customStyle="1" w:styleId="BodyTextChar">
    <w:name w:val="Body Text Char"/>
    <w:basedOn w:val="DefaultParagraphFont"/>
    <w:link w:val="BodyText"/>
    <w:rsid w:val="007B62EC"/>
    <w:rPr>
      <w:rFonts w:ascii="Oracle Sans" w:eastAsia="Calibri" w:hAnsi="Oracle Sans"/>
      <w:sz w:val="22"/>
      <w:szCs w:val="22"/>
    </w:rPr>
  </w:style>
  <w:style w:type="paragraph" w:styleId="BalloonText">
    <w:name w:val="Balloon Text"/>
    <w:basedOn w:val="Normal"/>
    <w:link w:val="BalloonTextChar"/>
    <w:rsid w:val="007B62EC"/>
    <w:rPr>
      <w:rFonts w:ascii="Tahoma" w:hAnsi="Tahoma" w:cs="Tahoma"/>
      <w:sz w:val="16"/>
      <w:szCs w:val="16"/>
    </w:rPr>
  </w:style>
  <w:style w:type="character" w:customStyle="1" w:styleId="BalloonTextChar">
    <w:name w:val="Balloon Text Char"/>
    <w:basedOn w:val="DefaultParagraphFont"/>
    <w:link w:val="BalloonText"/>
    <w:rsid w:val="007B62EC"/>
    <w:rPr>
      <w:rFonts w:ascii="Tahoma" w:eastAsia="Calibri" w:hAnsi="Tahoma" w:cs="Tahoma"/>
      <w:sz w:val="16"/>
      <w:szCs w:val="16"/>
    </w:rPr>
  </w:style>
  <w:style w:type="character" w:styleId="PlaceholderText">
    <w:name w:val="Placeholder Text"/>
    <w:basedOn w:val="DefaultParagraphFont"/>
    <w:uiPriority w:val="99"/>
    <w:semiHidden/>
    <w:rsid w:val="007B62EC"/>
    <w:rPr>
      <w:color w:val="808080"/>
    </w:rPr>
  </w:style>
  <w:style w:type="paragraph" w:customStyle="1" w:styleId="ListNumber1">
    <w:name w:val="List Number1"/>
    <w:basedOn w:val="ListNumber"/>
    <w:rsid w:val="007B62EC"/>
    <w:pPr>
      <w:numPr>
        <w:ilvl w:val="2"/>
      </w:numPr>
    </w:pPr>
    <w:rPr>
      <w:lang w:eastAsia="en-US"/>
    </w:rPr>
  </w:style>
  <w:style w:type="paragraph" w:customStyle="1" w:styleId="ListNumber20">
    <w:name w:val="List Number2"/>
    <w:basedOn w:val="ListNumber1"/>
    <w:rsid w:val="007B62EC"/>
    <w:pPr>
      <w:numPr>
        <w:ilvl w:val="3"/>
      </w:numPr>
    </w:pPr>
  </w:style>
  <w:style w:type="numbering" w:customStyle="1" w:styleId="OUList">
    <w:name w:val="OU_List"/>
    <w:uiPriority w:val="99"/>
    <w:rsid w:val="007B62EC"/>
    <w:pPr>
      <w:numPr>
        <w:numId w:val="8"/>
      </w:numPr>
    </w:pPr>
  </w:style>
  <w:style w:type="paragraph" w:styleId="ListParagraph">
    <w:name w:val="List Paragraph"/>
    <w:basedOn w:val="Normal"/>
    <w:uiPriority w:val="34"/>
    <w:rsid w:val="007B62EC"/>
    <w:pPr>
      <w:ind w:left="720"/>
      <w:contextualSpacing/>
    </w:pPr>
  </w:style>
  <w:style w:type="paragraph" w:styleId="Subtitle">
    <w:name w:val="Subtitle"/>
    <w:basedOn w:val="Normal"/>
    <w:next w:val="Normal"/>
    <w:link w:val="SubtitleChar"/>
    <w:rsid w:val="007B62E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7B62EC"/>
    <w:rPr>
      <w:rFonts w:asciiTheme="majorHAnsi" w:eastAsiaTheme="majorEastAsia" w:hAnsiTheme="majorHAnsi" w:cstheme="majorBidi"/>
      <w:i/>
      <w:iCs/>
      <w:color w:val="4F81BD" w:themeColor="accent1"/>
      <w:spacing w:val="15"/>
      <w:sz w:val="24"/>
      <w:szCs w:val="24"/>
    </w:rPr>
  </w:style>
  <w:style w:type="paragraph" w:styleId="IntenseQuote">
    <w:name w:val="Intense Quote"/>
    <w:basedOn w:val="Normal"/>
    <w:next w:val="Normal"/>
    <w:link w:val="IntenseQuoteChar"/>
    <w:uiPriority w:val="30"/>
    <w:rsid w:val="007B62E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B62EC"/>
    <w:rPr>
      <w:rFonts w:ascii="Oracle Sans" w:eastAsia="Calibri" w:hAnsi="Oracle Sans"/>
      <w:b/>
      <w:bCs/>
      <w:i/>
      <w:iCs/>
      <w:color w:val="4F81BD" w:themeColor="accent1"/>
      <w:sz w:val="22"/>
      <w:szCs w:val="22"/>
    </w:rPr>
  </w:style>
  <w:style w:type="paragraph" w:styleId="NoSpacing">
    <w:name w:val="No Spacing"/>
    <w:link w:val="NoSpacingChar"/>
    <w:uiPriority w:val="1"/>
    <w:qFormat/>
    <w:rsid w:val="007B62EC"/>
    <w:rPr>
      <w:rFonts w:ascii="Arial" w:eastAsia="Calibri" w:hAnsi="Arial"/>
      <w:sz w:val="22"/>
      <w:szCs w:val="22"/>
    </w:rPr>
  </w:style>
  <w:style w:type="character" w:customStyle="1" w:styleId="Instructor">
    <w:name w:val="Instructor"/>
    <w:basedOn w:val="DefaultParagraphFont"/>
    <w:uiPriority w:val="1"/>
    <w:qFormat/>
    <w:rsid w:val="007B62EC"/>
    <w:rPr>
      <w:color w:val="0000FF"/>
    </w:rPr>
  </w:style>
  <w:style w:type="paragraph" w:customStyle="1" w:styleId="ListNumber30">
    <w:name w:val="List Number3"/>
    <w:basedOn w:val="ListNumber20"/>
    <w:rsid w:val="007B62EC"/>
    <w:pPr>
      <w:numPr>
        <w:ilvl w:val="4"/>
      </w:numPr>
    </w:pPr>
  </w:style>
  <w:style w:type="paragraph" w:customStyle="1" w:styleId="ListNumber40">
    <w:name w:val="List Number4"/>
    <w:rsid w:val="007B62EC"/>
    <w:pPr>
      <w:tabs>
        <w:tab w:val="left" w:pos="2232"/>
      </w:tabs>
    </w:pPr>
    <w:rPr>
      <w:rFonts w:ascii="Arial" w:eastAsia="Calibri" w:hAnsi="Arial"/>
      <w:sz w:val="22"/>
      <w:szCs w:val="22"/>
      <w:lang w:eastAsia="en-US"/>
    </w:rPr>
  </w:style>
  <w:style w:type="paragraph" w:styleId="Bibliography">
    <w:name w:val="Bibliography"/>
    <w:basedOn w:val="Normal"/>
    <w:next w:val="Normal"/>
    <w:uiPriority w:val="37"/>
    <w:semiHidden/>
    <w:unhideWhenUsed/>
    <w:rsid w:val="007B62EC"/>
  </w:style>
  <w:style w:type="paragraph" w:styleId="BlockText">
    <w:name w:val="Block Text"/>
    <w:basedOn w:val="Normal"/>
    <w:semiHidden/>
    <w:unhideWhenUsed/>
    <w:rsid w:val="007B62EC"/>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semiHidden/>
    <w:unhideWhenUsed/>
    <w:rsid w:val="007B62EC"/>
    <w:pPr>
      <w:spacing w:after="120" w:line="480" w:lineRule="auto"/>
    </w:pPr>
  </w:style>
  <w:style w:type="character" w:customStyle="1" w:styleId="BodyText2Char">
    <w:name w:val="Body Text 2 Char"/>
    <w:basedOn w:val="DefaultParagraphFont"/>
    <w:link w:val="BodyText2"/>
    <w:semiHidden/>
    <w:rsid w:val="007B62EC"/>
    <w:rPr>
      <w:rFonts w:ascii="Oracle Sans" w:eastAsia="Calibri" w:hAnsi="Oracle Sans"/>
      <w:sz w:val="22"/>
      <w:szCs w:val="22"/>
    </w:rPr>
  </w:style>
  <w:style w:type="paragraph" w:styleId="BodyText3">
    <w:name w:val="Body Text 3"/>
    <w:basedOn w:val="Normal"/>
    <w:link w:val="BodyText3Char"/>
    <w:semiHidden/>
    <w:unhideWhenUsed/>
    <w:rsid w:val="007B62EC"/>
    <w:pPr>
      <w:spacing w:after="120"/>
    </w:pPr>
    <w:rPr>
      <w:sz w:val="16"/>
      <w:szCs w:val="16"/>
    </w:rPr>
  </w:style>
  <w:style w:type="character" w:customStyle="1" w:styleId="BodyText3Char">
    <w:name w:val="Body Text 3 Char"/>
    <w:basedOn w:val="DefaultParagraphFont"/>
    <w:link w:val="BodyText3"/>
    <w:semiHidden/>
    <w:rsid w:val="007B62EC"/>
    <w:rPr>
      <w:rFonts w:ascii="Oracle Sans" w:eastAsia="Calibri" w:hAnsi="Oracle Sans"/>
      <w:sz w:val="16"/>
      <w:szCs w:val="16"/>
    </w:rPr>
  </w:style>
  <w:style w:type="paragraph" w:styleId="BodyTextFirstIndent">
    <w:name w:val="Body Text First Indent"/>
    <w:basedOn w:val="BodyText"/>
    <w:link w:val="BodyTextFirstIndentChar"/>
    <w:rsid w:val="007B62EC"/>
    <w:pPr>
      <w:spacing w:before="0" w:after="0" w:line="240" w:lineRule="auto"/>
      <w:ind w:firstLine="360"/>
    </w:pPr>
  </w:style>
  <w:style w:type="character" w:customStyle="1" w:styleId="BodyTextFirstIndentChar">
    <w:name w:val="Body Text First Indent Char"/>
    <w:basedOn w:val="BodyTextChar"/>
    <w:link w:val="BodyTextFirstIndent"/>
    <w:rsid w:val="007B62EC"/>
    <w:rPr>
      <w:rFonts w:ascii="Oracle Sans" w:eastAsia="Calibri" w:hAnsi="Oracle Sans"/>
      <w:sz w:val="22"/>
      <w:szCs w:val="22"/>
    </w:rPr>
  </w:style>
  <w:style w:type="paragraph" w:styleId="BodyTextIndent">
    <w:name w:val="Body Text Indent"/>
    <w:basedOn w:val="Normal"/>
    <w:link w:val="BodyTextIndentChar"/>
    <w:semiHidden/>
    <w:unhideWhenUsed/>
    <w:rsid w:val="007B62EC"/>
    <w:pPr>
      <w:spacing w:after="120"/>
      <w:ind w:left="360"/>
    </w:pPr>
  </w:style>
  <w:style w:type="character" w:customStyle="1" w:styleId="BodyTextIndentChar">
    <w:name w:val="Body Text Indent Char"/>
    <w:basedOn w:val="DefaultParagraphFont"/>
    <w:link w:val="BodyTextIndent"/>
    <w:semiHidden/>
    <w:rsid w:val="007B62EC"/>
    <w:rPr>
      <w:rFonts w:ascii="Oracle Sans" w:eastAsia="Calibri" w:hAnsi="Oracle Sans"/>
      <w:sz w:val="22"/>
      <w:szCs w:val="22"/>
    </w:rPr>
  </w:style>
  <w:style w:type="paragraph" w:styleId="BodyTextFirstIndent2">
    <w:name w:val="Body Text First Indent 2"/>
    <w:basedOn w:val="BodyTextIndent"/>
    <w:link w:val="BodyTextFirstIndent2Char"/>
    <w:semiHidden/>
    <w:unhideWhenUsed/>
    <w:rsid w:val="007B62EC"/>
    <w:pPr>
      <w:spacing w:after="0"/>
      <w:ind w:firstLine="360"/>
    </w:pPr>
  </w:style>
  <w:style w:type="character" w:customStyle="1" w:styleId="BodyTextFirstIndent2Char">
    <w:name w:val="Body Text First Indent 2 Char"/>
    <w:basedOn w:val="BodyTextIndentChar"/>
    <w:link w:val="BodyTextFirstIndent2"/>
    <w:semiHidden/>
    <w:rsid w:val="007B62EC"/>
    <w:rPr>
      <w:rFonts w:ascii="Oracle Sans" w:eastAsia="Calibri" w:hAnsi="Oracle Sans"/>
      <w:sz w:val="22"/>
      <w:szCs w:val="22"/>
    </w:rPr>
  </w:style>
  <w:style w:type="paragraph" w:styleId="BodyTextIndent2">
    <w:name w:val="Body Text Indent 2"/>
    <w:basedOn w:val="Normal"/>
    <w:link w:val="BodyTextIndent2Char"/>
    <w:semiHidden/>
    <w:unhideWhenUsed/>
    <w:rsid w:val="007B62EC"/>
    <w:pPr>
      <w:spacing w:after="120" w:line="480" w:lineRule="auto"/>
      <w:ind w:left="360"/>
    </w:pPr>
  </w:style>
  <w:style w:type="character" w:customStyle="1" w:styleId="BodyTextIndent2Char">
    <w:name w:val="Body Text Indent 2 Char"/>
    <w:basedOn w:val="DefaultParagraphFont"/>
    <w:link w:val="BodyTextIndent2"/>
    <w:semiHidden/>
    <w:rsid w:val="007B62EC"/>
    <w:rPr>
      <w:rFonts w:ascii="Oracle Sans" w:eastAsia="Calibri" w:hAnsi="Oracle Sans"/>
      <w:sz w:val="22"/>
      <w:szCs w:val="22"/>
    </w:rPr>
  </w:style>
  <w:style w:type="paragraph" w:styleId="BodyTextIndent3">
    <w:name w:val="Body Text Indent 3"/>
    <w:basedOn w:val="Normal"/>
    <w:link w:val="BodyTextIndent3Char"/>
    <w:semiHidden/>
    <w:unhideWhenUsed/>
    <w:rsid w:val="007B62EC"/>
    <w:pPr>
      <w:spacing w:after="120"/>
      <w:ind w:left="360"/>
    </w:pPr>
    <w:rPr>
      <w:sz w:val="16"/>
      <w:szCs w:val="16"/>
    </w:rPr>
  </w:style>
  <w:style w:type="character" w:customStyle="1" w:styleId="BodyTextIndent3Char">
    <w:name w:val="Body Text Indent 3 Char"/>
    <w:basedOn w:val="DefaultParagraphFont"/>
    <w:link w:val="BodyTextIndent3"/>
    <w:semiHidden/>
    <w:rsid w:val="007B62EC"/>
    <w:rPr>
      <w:rFonts w:ascii="Oracle Sans" w:eastAsia="Calibri" w:hAnsi="Oracle Sans"/>
      <w:sz w:val="16"/>
      <w:szCs w:val="16"/>
    </w:rPr>
  </w:style>
  <w:style w:type="paragraph" w:styleId="Caption">
    <w:name w:val="caption"/>
    <w:basedOn w:val="Normal"/>
    <w:next w:val="Normal"/>
    <w:semiHidden/>
    <w:unhideWhenUsed/>
    <w:qFormat/>
    <w:rsid w:val="007B62EC"/>
    <w:pPr>
      <w:spacing w:after="200"/>
    </w:pPr>
    <w:rPr>
      <w:i/>
      <w:iCs/>
      <w:color w:val="1F497D" w:themeColor="text2"/>
      <w:sz w:val="18"/>
      <w:szCs w:val="18"/>
    </w:rPr>
  </w:style>
  <w:style w:type="paragraph" w:styleId="Closing">
    <w:name w:val="Closing"/>
    <w:basedOn w:val="Normal"/>
    <w:link w:val="ClosingChar"/>
    <w:semiHidden/>
    <w:unhideWhenUsed/>
    <w:rsid w:val="007B62EC"/>
    <w:pPr>
      <w:ind w:left="4320"/>
    </w:pPr>
  </w:style>
  <w:style w:type="character" w:customStyle="1" w:styleId="ClosingChar">
    <w:name w:val="Closing Char"/>
    <w:basedOn w:val="DefaultParagraphFont"/>
    <w:link w:val="Closing"/>
    <w:semiHidden/>
    <w:rsid w:val="007B62EC"/>
    <w:rPr>
      <w:rFonts w:ascii="Oracle Sans" w:eastAsia="Calibri" w:hAnsi="Oracle Sans"/>
      <w:sz w:val="22"/>
      <w:szCs w:val="22"/>
    </w:rPr>
  </w:style>
  <w:style w:type="paragraph" w:styleId="CommentText">
    <w:name w:val="annotation text"/>
    <w:basedOn w:val="Normal"/>
    <w:link w:val="CommentTextChar"/>
    <w:semiHidden/>
    <w:unhideWhenUsed/>
    <w:rsid w:val="007B62EC"/>
    <w:rPr>
      <w:sz w:val="20"/>
      <w:szCs w:val="20"/>
    </w:rPr>
  </w:style>
  <w:style w:type="character" w:customStyle="1" w:styleId="CommentTextChar">
    <w:name w:val="Comment Text Char"/>
    <w:basedOn w:val="DefaultParagraphFont"/>
    <w:link w:val="CommentText"/>
    <w:semiHidden/>
    <w:rsid w:val="007B62EC"/>
    <w:rPr>
      <w:rFonts w:ascii="Oracle Sans" w:eastAsia="Calibri" w:hAnsi="Oracle Sans"/>
    </w:rPr>
  </w:style>
  <w:style w:type="paragraph" w:styleId="CommentSubject">
    <w:name w:val="annotation subject"/>
    <w:basedOn w:val="CommentText"/>
    <w:next w:val="CommentText"/>
    <w:link w:val="CommentSubjectChar"/>
    <w:semiHidden/>
    <w:unhideWhenUsed/>
    <w:rsid w:val="007B62EC"/>
    <w:rPr>
      <w:b/>
      <w:bCs/>
    </w:rPr>
  </w:style>
  <w:style w:type="character" w:customStyle="1" w:styleId="CommentSubjectChar">
    <w:name w:val="Comment Subject Char"/>
    <w:basedOn w:val="CommentTextChar"/>
    <w:link w:val="CommentSubject"/>
    <w:semiHidden/>
    <w:rsid w:val="007B62EC"/>
    <w:rPr>
      <w:rFonts w:ascii="Oracle Sans" w:eastAsia="Calibri" w:hAnsi="Oracle Sans"/>
      <w:b/>
      <w:bCs/>
    </w:rPr>
  </w:style>
  <w:style w:type="paragraph" w:styleId="Date">
    <w:name w:val="Date"/>
    <w:basedOn w:val="Normal"/>
    <w:next w:val="Normal"/>
    <w:link w:val="DateChar"/>
    <w:rsid w:val="007B62EC"/>
  </w:style>
  <w:style w:type="character" w:customStyle="1" w:styleId="DateChar">
    <w:name w:val="Date Char"/>
    <w:basedOn w:val="DefaultParagraphFont"/>
    <w:link w:val="Date"/>
    <w:rsid w:val="007B62EC"/>
    <w:rPr>
      <w:rFonts w:ascii="Oracle Sans" w:eastAsia="Calibri" w:hAnsi="Oracle Sans"/>
      <w:sz w:val="22"/>
      <w:szCs w:val="22"/>
    </w:rPr>
  </w:style>
  <w:style w:type="paragraph" w:styleId="DocumentMap">
    <w:name w:val="Document Map"/>
    <w:basedOn w:val="Normal"/>
    <w:link w:val="DocumentMapChar"/>
    <w:semiHidden/>
    <w:unhideWhenUsed/>
    <w:rsid w:val="007B62EC"/>
    <w:rPr>
      <w:rFonts w:ascii="Segoe UI" w:hAnsi="Segoe UI" w:cs="Segoe UI"/>
      <w:sz w:val="16"/>
      <w:szCs w:val="16"/>
    </w:rPr>
  </w:style>
  <w:style w:type="character" w:customStyle="1" w:styleId="DocumentMapChar">
    <w:name w:val="Document Map Char"/>
    <w:basedOn w:val="DefaultParagraphFont"/>
    <w:link w:val="DocumentMap"/>
    <w:semiHidden/>
    <w:rsid w:val="007B62EC"/>
    <w:rPr>
      <w:rFonts w:ascii="Segoe UI" w:eastAsia="Calibri" w:hAnsi="Segoe UI" w:cs="Segoe UI"/>
      <w:sz w:val="16"/>
      <w:szCs w:val="16"/>
    </w:rPr>
  </w:style>
  <w:style w:type="paragraph" w:styleId="E-mailSignature">
    <w:name w:val="E-mail Signature"/>
    <w:basedOn w:val="Normal"/>
    <w:link w:val="E-mailSignatureChar"/>
    <w:semiHidden/>
    <w:unhideWhenUsed/>
    <w:rsid w:val="007B62EC"/>
  </w:style>
  <w:style w:type="character" w:customStyle="1" w:styleId="E-mailSignatureChar">
    <w:name w:val="E-mail Signature Char"/>
    <w:basedOn w:val="DefaultParagraphFont"/>
    <w:link w:val="E-mailSignature"/>
    <w:semiHidden/>
    <w:rsid w:val="007B62EC"/>
    <w:rPr>
      <w:rFonts w:ascii="Oracle Sans" w:eastAsia="Calibri" w:hAnsi="Oracle Sans"/>
      <w:sz w:val="22"/>
      <w:szCs w:val="22"/>
    </w:rPr>
  </w:style>
  <w:style w:type="paragraph" w:styleId="EndnoteText">
    <w:name w:val="endnote text"/>
    <w:basedOn w:val="Normal"/>
    <w:link w:val="EndnoteTextChar"/>
    <w:semiHidden/>
    <w:unhideWhenUsed/>
    <w:rsid w:val="007B62EC"/>
    <w:rPr>
      <w:sz w:val="20"/>
      <w:szCs w:val="20"/>
    </w:rPr>
  </w:style>
  <w:style w:type="character" w:customStyle="1" w:styleId="EndnoteTextChar">
    <w:name w:val="Endnote Text Char"/>
    <w:basedOn w:val="DefaultParagraphFont"/>
    <w:link w:val="EndnoteText"/>
    <w:semiHidden/>
    <w:rsid w:val="007B62EC"/>
    <w:rPr>
      <w:rFonts w:ascii="Oracle Sans" w:eastAsia="Calibri" w:hAnsi="Oracle Sans"/>
    </w:rPr>
  </w:style>
  <w:style w:type="paragraph" w:styleId="EnvelopeAddress">
    <w:name w:val="envelope address"/>
    <w:basedOn w:val="Normal"/>
    <w:semiHidden/>
    <w:unhideWhenUsed/>
    <w:rsid w:val="007B62EC"/>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7B62EC"/>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7B62EC"/>
    <w:rPr>
      <w:sz w:val="20"/>
      <w:szCs w:val="20"/>
    </w:rPr>
  </w:style>
  <w:style w:type="character" w:customStyle="1" w:styleId="FootnoteTextChar">
    <w:name w:val="Footnote Text Char"/>
    <w:basedOn w:val="DefaultParagraphFont"/>
    <w:link w:val="FootnoteText"/>
    <w:semiHidden/>
    <w:rsid w:val="007B62EC"/>
    <w:rPr>
      <w:rFonts w:ascii="Oracle Sans" w:eastAsia="Calibri" w:hAnsi="Oracle Sans"/>
    </w:rPr>
  </w:style>
  <w:style w:type="paragraph" w:styleId="HTMLAddress">
    <w:name w:val="HTML Address"/>
    <w:basedOn w:val="Normal"/>
    <w:link w:val="HTMLAddressChar"/>
    <w:semiHidden/>
    <w:unhideWhenUsed/>
    <w:rsid w:val="007B62EC"/>
    <w:rPr>
      <w:i/>
      <w:iCs/>
    </w:rPr>
  </w:style>
  <w:style w:type="character" w:customStyle="1" w:styleId="HTMLAddressChar">
    <w:name w:val="HTML Address Char"/>
    <w:basedOn w:val="DefaultParagraphFont"/>
    <w:link w:val="HTMLAddress"/>
    <w:semiHidden/>
    <w:rsid w:val="007B62EC"/>
    <w:rPr>
      <w:rFonts w:ascii="Oracle Sans" w:eastAsia="Calibri" w:hAnsi="Oracle Sans"/>
      <w:i/>
      <w:iCs/>
      <w:sz w:val="22"/>
      <w:szCs w:val="22"/>
    </w:rPr>
  </w:style>
  <w:style w:type="paragraph" w:styleId="HTMLPreformatted">
    <w:name w:val="HTML Preformatted"/>
    <w:basedOn w:val="Normal"/>
    <w:link w:val="HTMLPreformattedChar"/>
    <w:semiHidden/>
    <w:unhideWhenUsed/>
    <w:rsid w:val="007B62EC"/>
    <w:rPr>
      <w:rFonts w:ascii="Consolas" w:hAnsi="Consolas"/>
      <w:sz w:val="20"/>
      <w:szCs w:val="20"/>
    </w:rPr>
  </w:style>
  <w:style w:type="character" w:customStyle="1" w:styleId="HTMLPreformattedChar">
    <w:name w:val="HTML Preformatted Char"/>
    <w:basedOn w:val="DefaultParagraphFont"/>
    <w:link w:val="HTMLPreformatted"/>
    <w:semiHidden/>
    <w:rsid w:val="007B62EC"/>
    <w:rPr>
      <w:rFonts w:ascii="Consolas" w:eastAsia="Calibri" w:hAnsi="Consolas"/>
    </w:rPr>
  </w:style>
  <w:style w:type="paragraph" w:styleId="Index1">
    <w:name w:val="index 1"/>
    <w:basedOn w:val="Normal"/>
    <w:next w:val="Normal"/>
    <w:autoRedefine/>
    <w:semiHidden/>
    <w:unhideWhenUsed/>
    <w:rsid w:val="007B62EC"/>
    <w:pPr>
      <w:ind w:left="220" w:hanging="220"/>
    </w:pPr>
  </w:style>
  <w:style w:type="paragraph" w:styleId="Index2">
    <w:name w:val="index 2"/>
    <w:basedOn w:val="Normal"/>
    <w:next w:val="Normal"/>
    <w:autoRedefine/>
    <w:semiHidden/>
    <w:unhideWhenUsed/>
    <w:rsid w:val="007B62EC"/>
    <w:pPr>
      <w:ind w:left="440" w:hanging="220"/>
    </w:pPr>
  </w:style>
  <w:style w:type="paragraph" w:styleId="Index3">
    <w:name w:val="index 3"/>
    <w:basedOn w:val="Normal"/>
    <w:next w:val="Normal"/>
    <w:autoRedefine/>
    <w:semiHidden/>
    <w:unhideWhenUsed/>
    <w:rsid w:val="007B62EC"/>
    <w:pPr>
      <w:ind w:left="660" w:hanging="220"/>
    </w:pPr>
  </w:style>
  <w:style w:type="paragraph" w:styleId="Index4">
    <w:name w:val="index 4"/>
    <w:basedOn w:val="Normal"/>
    <w:next w:val="Normal"/>
    <w:autoRedefine/>
    <w:semiHidden/>
    <w:unhideWhenUsed/>
    <w:rsid w:val="007B62EC"/>
    <w:pPr>
      <w:ind w:left="880" w:hanging="220"/>
    </w:pPr>
  </w:style>
  <w:style w:type="paragraph" w:styleId="Index5">
    <w:name w:val="index 5"/>
    <w:basedOn w:val="Normal"/>
    <w:next w:val="Normal"/>
    <w:autoRedefine/>
    <w:semiHidden/>
    <w:unhideWhenUsed/>
    <w:rsid w:val="007B62EC"/>
    <w:pPr>
      <w:ind w:left="1100" w:hanging="220"/>
    </w:pPr>
  </w:style>
  <w:style w:type="paragraph" w:styleId="Index6">
    <w:name w:val="index 6"/>
    <w:basedOn w:val="Normal"/>
    <w:next w:val="Normal"/>
    <w:autoRedefine/>
    <w:semiHidden/>
    <w:unhideWhenUsed/>
    <w:rsid w:val="007B62EC"/>
    <w:pPr>
      <w:ind w:left="1320" w:hanging="220"/>
    </w:pPr>
  </w:style>
  <w:style w:type="paragraph" w:styleId="Index7">
    <w:name w:val="index 7"/>
    <w:basedOn w:val="Normal"/>
    <w:next w:val="Normal"/>
    <w:autoRedefine/>
    <w:semiHidden/>
    <w:unhideWhenUsed/>
    <w:rsid w:val="007B62EC"/>
    <w:pPr>
      <w:ind w:left="1540" w:hanging="220"/>
    </w:pPr>
  </w:style>
  <w:style w:type="paragraph" w:styleId="Index8">
    <w:name w:val="index 8"/>
    <w:basedOn w:val="Normal"/>
    <w:next w:val="Normal"/>
    <w:autoRedefine/>
    <w:semiHidden/>
    <w:unhideWhenUsed/>
    <w:rsid w:val="007B62EC"/>
    <w:pPr>
      <w:ind w:left="1760" w:hanging="220"/>
    </w:pPr>
  </w:style>
  <w:style w:type="paragraph" w:styleId="Index9">
    <w:name w:val="index 9"/>
    <w:basedOn w:val="Normal"/>
    <w:next w:val="Normal"/>
    <w:autoRedefine/>
    <w:semiHidden/>
    <w:unhideWhenUsed/>
    <w:rsid w:val="007B62EC"/>
    <w:pPr>
      <w:ind w:left="1980" w:hanging="220"/>
    </w:pPr>
  </w:style>
  <w:style w:type="paragraph" w:styleId="IndexHeading">
    <w:name w:val="index heading"/>
    <w:basedOn w:val="Normal"/>
    <w:next w:val="Index1"/>
    <w:semiHidden/>
    <w:unhideWhenUsed/>
    <w:rsid w:val="007B62EC"/>
    <w:rPr>
      <w:rFonts w:asciiTheme="majorHAnsi" w:eastAsiaTheme="majorEastAsia" w:hAnsiTheme="majorHAnsi" w:cstheme="majorBidi"/>
      <w:b/>
      <w:bCs/>
    </w:rPr>
  </w:style>
  <w:style w:type="paragraph" w:styleId="List">
    <w:name w:val="List"/>
    <w:basedOn w:val="Normal"/>
    <w:semiHidden/>
    <w:unhideWhenUsed/>
    <w:rsid w:val="007B62EC"/>
    <w:pPr>
      <w:ind w:left="360" w:hanging="360"/>
      <w:contextualSpacing/>
    </w:pPr>
  </w:style>
  <w:style w:type="paragraph" w:styleId="List2">
    <w:name w:val="List 2"/>
    <w:basedOn w:val="Normal"/>
    <w:semiHidden/>
    <w:unhideWhenUsed/>
    <w:rsid w:val="007B62EC"/>
    <w:pPr>
      <w:ind w:left="720" w:hanging="360"/>
      <w:contextualSpacing/>
    </w:pPr>
  </w:style>
  <w:style w:type="paragraph" w:styleId="List3">
    <w:name w:val="List 3"/>
    <w:basedOn w:val="Normal"/>
    <w:semiHidden/>
    <w:unhideWhenUsed/>
    <w:rsid w:val="007B62EC"/>
    <w:pPr>
      <w:ind w:left="1080" w:hanging="360"/>
      <w:contextualSpacing/>
    </w:pPr>
  </w:style>
  <w:style w:type="paragraph" w:styleId="List4">
    <w:name w:val="List 4"/>
    <w:basedOn w:val="Normal"/>
    <w:rsid w:val="007B62EC"/>
    <w:pPr>
      <w:ind w:left="1440" w:hanging="360"/>
      <w:contextualSpacing/>
    </w:pPr>
  </w:style>
  <w:style w:type="paragraph" w:styleId="List5">
    <w:name w:val="List 5"/>
    <w:basedOn w:val="Normal"/>
    <w:rsid w:val="007B62EC"/>
    <w:pPr>
      <w:ind w:left="1800" w:hanging="360"/>
      <w:contextualSpacing/>
    </w:pPr>
  </w:style>
  <w:style w:type="paragraph" w:styleId="ListBullet2">
    <w:name w:val="List Bullet 2"/>
    <w:basedOn w:val="Normal"/>
    <w:semiHidden/>
    <w:unhideWhenUsed/>
    <w:rsid w:val="007B62EC"/>
    <w:pPr>
      <w:numPr>
        <w:numId w:val="10"/>
      </w:numPr>
      <w:contextualSpacing/>
    </w:pPr>
  </w:style>
  <w:style w:type="paragraph" w:styleId="ListBullet3">
    <w:name w:val="List Bullet 3"/>
    <w:basedOn w:val="Normal"/>
    <w:semiHidden/>
    <w:unhideWhenUsed/>
    <w:rsid w:val="007B62EC"/>
    <w:pPr>
      <w:numPr>
        <w:numId w:val="11"/>
      </w:numPr>
      <w:contextualSpacing/>
    </w:pPr>
  </w:style>
  <w:style w:type="paragraph" w:styleId="ListBullet4">
    <w:name w:val="List Bullet 4"/>
    <w:basedOn w:val="Normal"/>
    <w:semiHidden/>
    <w:unhideWhenUsed/>
    <w:rsid w:val="007B62EC"/>
    <w:pPr>
      <w:numPr>
        <w:numId w:val="12"/>
      </w:numPr>
      <w:contextualSpacing/>
    </w:pPr>
  </w:style>
  <w:style w:type="paragraph" w:styleId="ListBullet5">
    <w:name w:val="List Bullet 5"/>
    <w:basedOn w:val="Normal"/>
    <w:semiHidden/>
    <w:unhideWhenUsed/>
    <w:rsid w:val="007B62EC"/>
    <w:pPr>
      <w:numPr>
        <w:numId w:val="13"/>
      </w:numPr>
      <w:contextualSpacing/>
    </w:pPr>
  </w:style>
  <w:style w:type="paragraph" w:styleId="ListContinue">
    <w:name w:val="List Continue"/>
    <w:basedOn w:val="Normal"/>
    <w:semiHidden/>
    <w:unhideWhenUsed/>
    <w:rsid w:val="007B62EC"/>
    <w:pPr>
      <w:spacing w:after="120"/>
      <w:ind w:left="360"/>
      <w:contextualSpacing/>
    </w:pPr>
  </w:style>
  <w:style w:type="paragraph" w:styleId="ListContinue2">
    <w:name w:val="List Continue 2"/>
    <w:basedOn w:val="Normal"/>
    <w:semiHidden/>
    <w:unhideWhenUsed/>
    <w:rsid w:val="007B62EC"/>
    <w:pPr>
      <w:spacing w:after="120"/>
      <w:ind w:left="720"/>
      <w:contextualSpacing/>
    </w:pPr>
  </w:style>
  <w:style w:type="paragraph" w:styleId="ListContinue3">
    <w:name w:val="List Continue 3"/>
    <w:basedOn w:val="Normal"/>
    <w:semiHidden/>
    <w:unhideWhenUsed/>
    <w:rsid w:val="007B62EC"/>
    <w:pPr>
      <w:spacing w:after="120"/>
      <w:ind w:left="1080"/>
      <w:contextualSpacing/>
    </w:pPr>
  </w:style>
  <w:style w:type="paragraph" w:styleId="ListContinue4">
    <w:name w:val="List Continue 4"/>
    <w:basedOn w:val="Normal"/>
    <w:semiHidden/>
    <w:unhideWhenUsed/>
    <w:rsid w:val="007B62EC"/>
    <w:pPr>
      <w:spacing w:after="120"/>
      <w:ind w:left="1440"/>
      <w:contextualSpacing/>
    </w:pPr>
  </w:style>
  <w:style w:type="paragraph" w:styleId="ListContinue5">
    <w:name w:val="List Continue 5"/>
    <w:basedOn w:val="Normal"/>
    <w:semiHidden/>
    <w:unhideWhenUsed/>
    <w:rsid w:val="007B62EC"/>
    <w:pPr>
      <w:spacing w:after="120"/>
      <w:ind w:left="1800"/>
      <w:contextualSpacing/>
    </w:pPr>
  </w:style>
  <w:style w:type="paragraph" w:styleId="ListNumber2">
    <w:name w:val="List Number 2"/>
    <w:basedOn w:val="Normal"/>
    <w:semiHidden/>
    <w:unhideWhenUsed/>
    <w:rsid w:val="007B62EC"/>
    <w:pPr>
      <w:numPr>
        <w:numId w:val="14"/>
      </w:numPr>
      <w:contextualSpacing/>
    </w:pPr>
  </w:style>
  <w:style w:type="paragraph" w:styleId="ListNumber3">
    <w:name w:val="List Number 3"/>
    <w:basedOn w:val="Normal"/>
    <w:semiHidden/>
    <w:unhideWhenUsed/>
    <w:rsid w:val="007B62EC"/>
    <w:pPr>
      <w:numPr>
        <w:numId w:val="15"/>
      </w:numPr>
      <w:contextualSpacing/>
    </w:pPr>
  </w:style>
  <w:style w:type="paragraph" w:styleId="ListNumber4">
    <w:name w:val="List Number 4"/>
    <w:basedOn w:val="Normal"/>
    <w:semiHidden/>
    <w:unhideWhenUsed/>
    <w:rsid w:val="007B62EC"/>
    <w:pPr>
      <w:numPr>
        <w:numId w:val="16"/>
      </w:numPr>
      <w:contextualSpacing/>
    </w:pPr>
  </w:style>
  <w:style w:type="paragraph" w:styleId="ListNumber5">
    <w:name w:val="List Number 5"/>
    <w:basedOn w:val="Normal"/>
    <w:semiHidden/>
    <w:unhideWhenUsed/>
    <w:rsid w:val="007B62EC"/>
    <w:pPr>
      <w:numPr>
        <w:numId w:val="17"/>
      </w:numPr>
      <w:contextualSpacing/>
    </w:pPr>
  </w:style>
  <w:style w:type="paragraph" w:styleId="MacroText">
    <w:name w:val="macro"/>
    <w:link w:val="MacroTextChar"/>
    <w:semiHidden/>
    <w:unhideWhenUsed/>
    <w:rsid w:val="007B62EC"/>
    <w:pPr>
      <w:tabs>
        <w:tab w:val="left" w:pos="480"/>
        <w:tab w:val="left" w:pos="960"/>
        <w:tab w:val="left" w:pos="1440"/>
        <w:tab w:val="left" w:pos="1920"/>
        <w:tab w:val="left" w:pos="2400"/>
        <w:tab w:val="left" w:pos="2880"/>
        <w:tab w:val="left" w:pos="3360"/>
        <w:tab w:val="left" w:pos="3840"/>
        <w:tab w:val="left" w:pos="4320"/>
      </w:tabs>
    </w:pPr>
    <w:rPr>
      <w:rFonts w:ascii="Consolas" w:eastAsia="Calibri" w:hAnsi="Consolas"/>
    </w:rPr>
  </w:style>
  <w:style w:type="character" w:customStyle="1" w:styleId="MacroTextChar">
    <w:name w:val="Macro Text Char"/>
    <w:basedOn w:val="DefaultParagraphFont"/>
    <w:link w:val="MacroText"/>
    <w:semiHidden/>
    <w:rsid w:val="007B62EC"/>
    <w:rPr>
      <w:rFonts w:ascii="Consolas" w:eastAsia="Calibri" w:hAnsi="Consolas"/>
    </w:rPr>
  </w:style>
  <w:style w:type="paragraph" w:styleId="MessageHeader">
    <w:name w:val="Message Header"/>
    <w:basedOn w:val="Normal"/>
    <w:link w:val="MessageHeaderChar"/>
    <w:semiHidden/>
    <w:unhideWhenUsed/>
    <w:rsid w:val="007B62EC"/>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7B62EC"/>
    <w:rPr>
      <w:rFonts w:asciiTheme="majorHAnsi" w:eastAsiaTheme="majorEastAsia" w:hAnsiTheme="majorHAnsi" w:cstheme="majorBidi"/>
      <w:sz w:val="24"/>
      <w:szCs w:val="24"/>
      <w:shd w:val="pct20" w:color="auto" w:fill="auto"/>
    </w:rPr>
  </w:style>
  <w:style w:type="paragraph" w:styleId="NormalWeb">
    <w:name w:val="Normal (Web)"/>
    <w:basedOn w:val="Normal"/>
    <w:semiHidden/>
    <w:unhideWhenUsed/>
    <w:rsid w:val="007B62EC"/>
    <w:rPr>
      <w:rFonts w:ascii="Times New Roman" w:hAnsi="Times New Roman"/>
      <w:sz w:val="24"/>
      <w:szCs w:val="24"/>
    </w:rPr>
  </w:style>
  <w:style w:type="paragraph" w:styleId="NormalIndent">
    <w:name w:val="Normal Indent"/>
    <w:basedOn w:val="Normal"/>
    <w:semiHidden/>
    <w:unhideWhenUsed/>
    <w:rsid w:val="007B62EC"/>
    <w:pPr>
      <w:ind w:left="720"/>
    </w:pPr>
  </w:style>
  <w:style w:type="paragraph" w:styleId="NoteHeading">
    <w:name w:val="Note Heading"/>
    <w:basedOn w:val="Normal"/>
    <w:next w:val="Normal"/>
    <w:link w:val="NoteHeadingChar"/>
    <w:semiHidden/>
    <w:unhideWhenUsed/>
    <w:rsid w:val="007B62EC"/>
  </w:style>
  <w:style w:type="character" w:customStyle="1" w:styleId="NoteHeadingChar">
    <w:name w:val="Note Heading Char"/>
    <w:basedOn w:val="DefaultParagraphFont"/>
    <w:link w:val="NoteHeading"/>
    <w:semiHidden/>
    <w:rsid w:val="007B62EC"/>
    <w:rPr>
      <w:rFonts w:ascii="Oracle Sans" w:eastAsia="Calibri" w:hAnsi="Oracle Sans"/>
      <w:sz w:val="22"/>
      <w:szCs w:val="22"/>
    </w:rPr>
  </w:style>
  <w:style w:type="paragraph" w:styleId="PlainText">
    <w:name w:val="Plain Text"/>
    <w:basedOn w:val="Normal"/>
    <w:link w:val="PlainTextChar"/>
    <w:semiHidden/>
    <w:unhideWhenUsed/>
    <w:rsid w:val="007B62EC"/>
    <w:rPr>
      <w:rFonts w:ascii="Consolas" w:hAnsi="Consolas"/>
      <w:sz w:val="21"/>
      <w:szCs w:val="21"/>
    </w:rPr>
  </w:style>
  <w:style w:type="character" w:customStyle="1" w:styleId="PlainTextChar">
    <w:name w:val="Plain Text Char"/>
    <w:basedOn w:val="DefaultParagraphFont"/>
    <w:link w:val="PlainText"/>
    <w:semiHidden/>
    <w:rsid w:val="007B62EC"/>
    <w:rPr>
      <w:rFonts w:ascii="Consolas" w:eastAsia="Calibri" w:hAnsi="Consolas"/>
      <w:sz w:val="21"/>
      <w:szCs w:val="21"/>
    </w:rPr>
  </w:style>
  <w:style w:type="paragraph" w:styleId="Quote">
    <w:name w:val="Quote"/>
    <w:basedOn w:val="Normal"/>
    <w:next w:val="Normal"/>
    <w:link w:val="QuoteChar"/>
    <w:uiPriority w:val="29"/>
    <w:rsid w:val="007B62E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B62EC"/>
    <w:rPr>
      <w:rFonts w:ascii="Oracle Sans" w:eastAsia="Calibri" w:hAnsi="Oracle Sans"/>
      <w:i/>
      <w:iCs/>
      <w:color w:val="404040" w:themeColor="text1" w:themeTint="BF"/>
      <w:sz w:val="22"/>
      <w:szCs w:val="22"/>
    </w:rPr>
  </w:style>
  <w:style w:type="paragraph" w:styleId="Salutation">
    <w:name w:val="Salutation"/>
    <w:basedOn w:val="Normal"/>
    <w:next w:val="Normal"/>
    <w:link w:val="SalutationChar"/>
    <w:rsid w:val="007B62EC"/>
  </w:style>
  <w:style w:type="character" w:customStyle="1" w:styleId="SalutationChar">
    <w:name w:val="Salutation Char"/>
    <w:basedOn w:val="DefaultParagraphFont"/>
    <w:link w:val="Salutation"/>
    <w:rsid w:val="007B62EC"/>
    <w:rPr>
      <w:rFonts w:ascii="Oracle Sans" w:eastAsia="Calibri" w:hAnsi="Oracle Sans"/>
      <w:sz w:val="22"/>
      <w:szCs w:val="22"/>
    </w:rPr>
  </w:style>
  <w:style w:type="paragraph" w:styleId="Signature">
    <w:name w:val="Signature"/>
    <w:basedOn w:val="Normal"/>
    <w:link w:val="SignatureChar"/>
    <w:semiHidden/>
    <w:unhideWhenUsed/>
    <w:rsid w:val="007B62EC"/>
    <w:pPr>
      <w:ind w:left="4320"/>
    </w:pPr>
  </w:style>
  <w:style w:type="character" w:customStyle="1" w:styleId="SignatureChar">
    <w:name w:val="Signature Char"/>
    <w:basedOn w:val="DefaultParagraphFont"/>
    <w:link w:val="Signature"/>
    <w:semiHidden/>
    <w:rsid w:val="007B62EC"/>
    <w:rPr>
      <w:rFonts w:ascii="Oracle Sans" w:eastAsia="Calibri" w:hAnsi="Oracle Sans"/>
      <w:sz w:val="22"/>
      <w:szCs w:val="22"/>
    </w:rPr>
  </w:style>
  <w:style w:type="paragraph" w:styleId="TableofAuthorities">
    <w:name w:val="table of authorities"/>
    <w:basedOn w:val="Normal"/>
    <w:next w:val="Normal"/>
    <w:semiHidden/>
    <w:unhideWhenUsed/>
    <w:rsid w:val="007B62EC"/>
    <w:pPr>
      <w:ind w:left="220" w:hanging="220"/>
    </w:pPr>
  </w:style>
  <w:style w:type="paragraph" w:styleId="TableofFigures">
    <w:name w:val="table of figures"/>
    <w:basedOn w:val="Normal"/>
    <w:next w:val="Normal"/>
    <w:semiHidden/>
    <w:unhideWhenUsed/>
    <w:rsid w:val="007B62EC"/>
  </w:style>
  <w:style w:type="paragraph" w:styleId="Title">
    <w:name w:val="Title"/>
    <w:basedOn w:val="Normal"/>
    <w:next w:val="Normal"/>
    <w:link w:val="TitleChar"/>
    <w:rsid w:val="007B62E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B62EC"/>
    <w:rPr>
      <w:rFonts w:asciiTheme="majorHAnsi" w:eastAsiaTheme="majorEastAsia" w:hAnsiTheme="majorHAnsi" w:cstheme="majorBidi"/>
      <w:spacing w:val="-10"/>
      <w:kern w:val="28"/>
      <w:sz w:val="56"/>
      <w:szCs w:val="56"/>
    </w:rPr>
  </w:style>
  <w:style w:type="paragraph" w:styleId="TOAHeading">
    <w:name w:val="toa heading"/>
    <w:basedOn w:val="Normal"/>
    <w:next w:val="Normal"/>
    <w:semiHidden/>
    <w:unhideWhenUsed/>
    <w:rsid w:val="007B62EC"/>
    <w:pPr>
      <w:spacing w:before="120"/>
    </w:pPr>
    <w:rPr>
      <w:rFonts w:asciiTheme="majorHAnsi" w:eastAsiaTheme="majorEastAsia" w:hAnsiTheme="majorHAnsi" w:cstheme="majorBidi"/>
      <w:b/>
      <w:bCs/>
      <w:sz w:val="24"/>
      <w:szCs w:val="24"/>
    </w:rPr>
  </w:style>
  <w:style w:type="paragraph" w:styleId="TOC5">
    <w:name w:val="toc 5"/>
    <w:basedOn w:val="Normal"/>
    <w:next w:val="Normal"/>
    <w:autoRedefine/>
    <w:semiHidden/>
    <w:unhideWhenUsed/>
    <w:rsid w:val="007B62EC"/>
    <w:pPr>
      <w:spacing w:after="100"/>
      <w:ind w:left="880"/>
    </w:pPr>
  </w:style>
  <w:style w:type="paragraph" w:styleId="TOC6">
    <w:name w:val="toc 6"/>
    <w:basedOn w:val="Normal"/>
    <w:next w:val="Normal"/>
    <w:autoRedefine/>
    <w:semiHidden/>
    <w:unhideWhenUsed/>
    <w:rsid w:val="007B62EC"/>
    <w:pPr>
      <w:spacing w:after="100"/>
      <w:ind w:left="1100"/>
    </w:pPr>
  </w:style>
  <w:style w:type="paragraph" w:styleId="TOC7">
    <w:name w:val="toc 7"/>
    <w:basedOn w:val="Normal"/>
    <w:next w:val="Normal"/>
    <w:autoRedefine/>
    <w:semiHidden/>
    <w:unhideWhenUsed/>
    <w:rsid w:val="007B62EC"/>
    <w:pPr>
      <w:spacing w:after="100"/>
      <w:ind w:left="1320"/>
    </w:pPr>
  </w:style>
  <w:style w:type="paragraph" w:styleId="TOC8">
    <w:name w:val="toc 8"/>
    <w:basedOn w:val="Normal"/>
    <w:next w:val="Normal"/>
    <w:autoRedefine/>
    <w:semiHidden/>
    <w:unhideWhenUsed/>
    <w:rsid w:val="007B62EC"/>
    <w:pPr>
      <w:spacing w:after="100"/>
      <w:ind w:left="1540"/>
    </w:pPr>
  </w:style>
  <w:style w:type="paragraph" w:styleId="TOC9">
    <w:name w:val="toc 9"/>
    <w:basedOn w:val="Normal"/>
    <w:next w:val="Normal"/>
    <w:autoRedefine/>
    <w:semiHidden/>
    <w:unhideWhenUsed/>
    <w:rsid w:val="007B62EC"/>
    <w:pPr>
      <w:spacing w:after="100"/>
      <w:ind w:left="1760"/>
    </w:pPr>
  </w:style>
  <w:style w:type="paragraph" w:styleId="TOCHeading">
    <w:name w:val="TOC Heading"/>
    <w:basedOn w:val="Heading1"/>
    <w:next w:val="Normal"/>
    <w:uiPriority w:val="39"/>
    <w:semiHidden/>
    <w:unhideWhenUsed/>
    <w:qFormat/>
    <w:rsid w:val="007B62EC"/>
    <w:pPr>
      <w:keepNext/>
      <w:keepLines/>
      <w:spacing w:after="0" w:line="240" w:lineRule="auto"/>
      <w:outlineLvl w:val="9"/>
    </w:pPr>
    <w:rPr>
      <w:rFonts w:asciiTheme="majorHAnsi" w:eastAsiaTheme="majorEastAsia" w:hAnsiTheme="majorHAnsi" w:cstheme="majorBidi"/>
      <w:color w:val="365F91" w:themeColor="accent1" w:themeShade="BF"/>
      <w:sz w:val="32"/>
      <w:szCs w:val="32"/>
    </w:rPr>
  </w:style>
  <w:style w:type="character" w:customStyle="1" w:styleId="NoSpacingChar">
    <w:name w:val="No Spacing Char"/>
    <w:basedOn w:val="DefaultParagraphFont"/>
    <w:link w:val="NoSpacing"/>
    <w:uiPriority w:val="1"/>
    <w:rsid w:val="007B62EC"/>
    <w:rPr>
      <w:rFonts w:ascii="Arial" w:eastAsia="Calibri" w:hAnsi="Arial"/>
      <w:sz w:val="22"/>
      <w:szCs w:val="22"/>
    </w:rPr>
  </w:style>
  <w:style w:type="character" w:styleId="CommentReference">
    <w:name w:val="annotation reference"/>
    <w:basedOn w:val="DefaultParagraphFont"/>
    <w:semiHidden/>
    <w:unhideWhenUsed/>
    <w:rsid w:val="00680BEA"/>
    <w:rPr>
      <w:sz w:val="16"/>
      <w:szCs w:val="16"/>
    </w:rPr>
  </w:style>
  <w:style w:type="character" w:styleId="Hyperlink">
    <w:name w:val="Hyperlink"/>
    <w:basedOn w:val="DefaultParagraphFont"/>
    <w:unhideWhenUsed/>
    <w:rsid w:val="00BE6934"/>
    <w:rPr>
      <w:color w:val="0000FF" w:themeColor="hyperlink"/>
      <w:u w:val="single"/>
    </w:rPr>
  </w:style>
  <w:style w:type="paragraph" w:customStyle="1" w:styleId="li">
    <w:name w:val="li"/>
    <w:basedOn w:val="Normal"/>
    <w:rsid w:val="001575AC"/>
    <w:pPr>
      <w:spacing w:before="100" w:beforeAutospacing="1" w:after="100" w:afterAutospacing="1"/>
    </w:pPr>
    <w:rPr>
      <w:rFonts w:ascii="Times New Roman" w:eastAsia="Times New Roman" w:hAnsi="Times New Roman"/>
      <w:sz w:val="24"/>
      <w:szCs w:val="24"/>
    </w:rPr>
  </w:style>
  <w:style w:type="character" w:customStyle="1" w:styleId="SectionTitleChar">
    <w:name w:val="Section Title Char"/>
    <w:link w:val="SectionTitle"/>
    <w:rsid w:val="001575AC"/>
    <w:rPr>
      <w:rFonts w:ascii="Oracle Sans" w:hAnsi="Oracle Sans"/>
      <w:b/>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048307">
      <w:bodyDiv w:val="1"/>
      <w:marLeft w:val="0"/>
      <w:marRight w:val="0"/>
      <w:marTop w:val="0"/>
      <w:marBottom w:val="0"/>
      <w:divBdr>
        <w:top w:val="none" w:sz="0" w:space="0" w:color="auto"/>
        <w:left w:val="none" w:sz="0" w:space="0" w:color="auto"/>
        <w:bottom w:val="none" w:sz="0" w:space="0" w:color="auto"/>
        <w:right w:val="none" w:sz="0" w:space="0" w:color="auto"/>
      </w:divBdr>
    </w:div>
    <w:div w:id="213046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en-us/iaas/Content/Identity/Tasks/managingdynamicgroups.htm"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uradha\Downloads\OU_OCI_Practice_Template_v2%20(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1A7980-E57D-4D31-A6D4-DD9799A87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OU_OCI_Practice_Template_v2 (2).dotm</Template>
  <TotalTime>11</TotalTime>
  <Pages>16</Pages>
  <Words>2499</Words>
  <Characters>14247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Data Science projects &amp; notebooks</vt:lpstr>
    </vt:vector>
  </TitlesOfParts>
  <Company>Oracle Corporation</Company>
  <LinksUpToDate>false</LinksUpToDate>
  <CharactersWithSpaces>16713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projects &amp; notebooks</dc:title>
  <dc:subject>Oracle Cloud Infrastucture Labs</dc:subject>
  <dc:creator>Microsoft Office User</dc:creator>
  <cp:keywords>1</cp:keywords>
  <dc:description>Version 2, Released in Sep 2022</dc:description>
  <cp:lastModifiedBy>KIRAN B R</cp:lastModifiedBy>
  <cp:revision>34</cp:revision>
  <cp:lastPrinted>2023-11-21T07:12:00Z</cp:lastPrinted>
  <dcterms:created xsi:type="dcterms:W3CDTF">2022-10-14T03:34:00Z</dcterms:created>
  <dcterms:modified xsi:type="dcterms:W3CDTF">2023-11-27T05:42:00Z</dcterms:modified>
</cp:coreProperties>
</file>